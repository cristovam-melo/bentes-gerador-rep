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13B0" w14:textId="7BAFE186" w:rsidR="009147A3" w:rsidRDefault="00970AA9">
      <w:pPr>
        <w:pBdr>
          <w:bottom w:val="single" w:sz="12" w:space="1" w:color="auto"/>
        </w:pBd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  <w:bookmarkStart w:id="0" w:name="_Hlk171530311"/>
      <w:r w:rsidRPr="00634923">
        <w:rPr>
          <w:noProof/>
        </w:rPr>
        <w:drawing>
          <wp:inline distT="0" distB="0" distL="0" distR="0" wp14:anchorId="71FBD478" wp14:editId="02D9E196">
            <wp:extent cx="2838450" cy="561975"/>
            <wp:effectExtent l="0" t="0" r="0" b="0"/>
            <wp:docPr id="10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4573" w:type="dxa"/>
        <w:tblLook w:val="01E0" w:firstRow="1" w:lastRow="1" w:firstColumn="1" w:lastColumn="1" w:noHBand="0" w:noVBand="0"/>
      </w:tblPr>
      <w:tblGrid>
        <w:gridCol w:w="1620"/>
        <w:gridCol w:w="4394"/>
        <w:gridCol w:w="1157"/>
        <w:gridCol w:w="1159"/>
        <w:gridCol w:w="2191"/>
        <w:gridCol w:w="4052"/>
      </w:tblGrid>
      <w:tr w:rsidR="00400C86" w14:paraId="08D8DFA7" w14:textId="77777777" w:rsidTr="00615068">
        <w:trPr>
          <w:gridAfter w:val="1"/>
          <w:wAfter w:w="4052" w:type="dxa"/>
        </w:trPr>
        <w:tc>
          <w:tcPr>
            <w:tcW w:w="8330" w:type="dxa"/>
            <w:gridSpan w:val="4"/>
          </w:tcPr>
          <w:p w14:paraId="239FD4CB" w14:textId="77777777" w:rsidR="00400C86" w:rsidRDefault="00400C86" w:rsidP="009F5EE5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r>
              <w:rPr>
                <w:rFonts w:ascii="Tahoma" w:hAnsi="Tahoma" w:cs="Tahoma"/>
                <w:b/>
                <w:sz w:val="32"/>
              </w:rPr>
              <w:t xml:space="preserve">REGISTRO DE ENVIO DE PROJETOS                 REP-</w:t>
            </w:r>
          </w:p>
        </w:tc>
        <w:tc>
          <w:tcPr>
            <w:tcW w:w="2191" w:type="dxa"/>
          </w:tcPr>
          <w:p w14:paraId="426F01B2" w14:textId="77777777" w:rsidR="00400C86" w:rsidRDefault="00400C86" w:rsidP="009F5EE5">
            <w:pPr>
              <w:suppressAutoHyphens/>
              <w:spacing w:before="104" w:after="55"/>
              <w:rPr>
                <w:rFonts w:ascii="Tahoma" w:hAnsi="Tahoma"/>
                <w:b/>
                <w:sz w:val="32"/>
              </w:rPr>
            </w:pPr>
            <w:proofErr w:type="gramStart"/>
            <w:r>
              <w:rPr>
                <w:rFonts w:ascii="Tahoma" w:hAnsi="Tahoma"/>
                <w:b/>
                <w:sz w:val="32"/>
              </w:rPr>
              <w:t xml:space="preserve">001</w:t>
            </w:r>
          </w:p>
          <w:p w14:paraId="45B34131" w14:textId="77777777" w:rsidR="00667A26" w:rsidRDefault="00667A26" w:rsidP="009F5EE5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</w:p>
        </w:tc>
      </w:tr>
      <w:tr w:rsidR="009147A3" w14:paraId="582D5412" w14:textId="77777777" w:rsidTr="00574805">
        <w:tblPrEx>
          <w:tblCellMar>
            <w:left w:w="1" w:type="dxa"/>
            <w:right w:w="1" w:type="dxa"/>
          </w:tblCellMar>
          <w:tblLook w:val="0000" w:firstRow="0" w:lastRow="0" w:firstColumn="0" w:lastColumn="0" w:noHBand="0" w:noVBand="0"/>
        </w:tblPrEx>
        <w:trPr>
          <w:trHeight w:hRule="exact" w:val="400"/>
        </w:trPr>
        <w:tc>
          <w:tcPr>
            <w:tcW w:w="1620" w:type="dxa"/>
          </w:tcPr>
          <w:p w14:paraId="0895FD8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 xml:space="preserve">Data:</w:t>
            </w:r>
          </w:p>
        </w:tc>
        <w:tc>
          <w:tcPr>
            <w:tcW w:w="4394" w:type="dxa"/>
            <w:vAlign w:val="center"/>
          </w:tcPr>
          <w:p w14:paraId="5EB9B9E2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27/06/2026</w:t>
            </w:r>
          </w:p>
        </w:tc>
        <w:tc>
          <w:tcPr>
            <w:tcW w:w="1157" w:type="dxa"/>
          </w:tcPr>
          <w:p w14:paraId="0947AD21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De:</w:t>
            </w:r>
          </w:p>
        </w:tc>
        <w:tc>
          <w:tcPr>
            <w:tcW w:w="7401" w:type="dxa"/>
            <w:gridSpan w:val="3"/>
            <w:vAlign w:val="center"/>
          </w:tcPr>
          <w:p w14:paraId="161D084B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Cristovam Melo</w:t>
            </w:r>
          </w:p>
        </w:tc>
      </w:tr>
    </w:tbl>
    <w:p w14:paraId="5DFF1E50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rPr>
          <w:rFonts w:ascii="Times New Roman" w:hAnsi="Times New Roman"/>
          <w:b/>
          <w:spacing w:val="-3"/>
        </w:rPr>
      </w:pPr>
    </w:p>
    <w:tbl>
      <w:tblPr>
        <w:tblW w:w="5000" w:type="pct"/>
        <w:tblInd w:w="1" w:type="dxa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620"/>
        <w:gridCol w:w="4394"/>
        <w:gridCol w:w="1157"/>
        <w:gridCol w:w="7401"/>
      </w:tblGrid>
      <w:tr w:rsidR="009147A3" w14:paraId="0FBFF768" w14:textId="77777777" w:rsidTr="0078257C">
        <w:trPr>
          <w:trHeight w:hRule="exact" w:val="400"/>
        </w:trPr>
        <w:tc>
          <w:tcPr>
            <w:tcW w:w="993" w:type="dxa"/>
          </w:tcPr>
          <w:p w14:paraId="1F3AD2DC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Cliente:</w:t>
            </w:r>
          </w:p>
        </w:tc>
        <w:tc>
          <w:tcPr>
            <w:tcW w:w="2693" w:type="dxa"/>
            <w:vAlign w:val="center"/>
          </w:tcPr>
          <w:p w14:paraId="72D3DC04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Inbrac</w:t>
            </w:r>
          </w:p>
        </w:tc>
        <w:tc>
          <w:tcPr>
            <w:tcW w:w="709" w:type="dxa"/>
          </w:tcPr>
          <w:p w14:paraId="62599B35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Obra:</w:t>
            </w:r>
          </w:p>
        </w:tc>
        <w:tc>
          <w:tcPr>
            <w:tcW w:w="4536" w:type="dxa"/>
            <w:vAlign w:val="center"/>
          </w:tcPr>
          <w:p w14:paraId="44AC7D30" w14:textId="77777777" w:rsidR="00CB243B" w:rsidRDefault="008E5446">
            <w:proofErr w:type="gramStart"/>
            <w:r>
              <w:rPr>
                <w:rFonts w:ascii="Tahoma" w:hAnsi="Tahoma"/>
                <w:b/>
                <w:sz w:val="20"/>
              </w:rPr>
              <w:t xml:space="preserve">Centro de Eventos Cuiabá</w:t>
            </w:r>
          </w:p>
        </w:tc>
      </w:tr>
    </w:tbl>
    <w:p w14:paraId="52830E72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imes New Roman" w:hAnsi="Times New Roman"/>
          <w:b/>
          <w:spacing w:val="-3"/>
        </w:rPr>
      </w:pPr>
    </w:p>
    <w:tbl>
      <w:tblPr>
        <w:tblW w:w="5000" w:type="pct"/>
        <w:tblInd w:w="7" w:type="dxa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776"/>
        <w:gridCol w:w="232"/>
        <w:gridCol w:w="8564"/>
      </w:tblGrid>
      <w:tr w:rsidR="009147A3" w14:paraId="12B3C0C4" w14:textId="77777777" w:rsidTr="00945DA1">
        <w:trPr>
          <w:trHeight w:hRule="exact" w:val="400"/>
        </w:trPr>
        <w:tc>
          <w:tcPr>
            <w:tcW w:w="5681" w:type="dxa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08CE1810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Destinatário</w:t>
            </w:r>
          </w:p>
        </w:tc>
        <w:tc>
          <w:tcPr>
            <w:tcW w:w="228" w:type="dxa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657DDFD3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29007C7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Empresa</w:t>
            </w:r>
          </w:p>
        </w:tc>
      </w:tr>
      <w:tr w:rsidR="009147A3" w14:paraId="0876B3E8" w14:textId="77777777" w:rsidTr="00945DA1">
        <w:trPr>
          <w:trHeight w:hRule="exact" w:val="400"/>
        </w:trPr>
        <w:tc>
          <w:tcPr>
            <w:tcW w:w="5681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674C84BF" w14:textId="77777777" w:rsidR="00CB243B" w:rsidRDefault="008E5446">
            <w:proofErr w:type="gramStart"/>
            <w:r>
              <w:rPr>
                <w:rFonts w:ascii="Tahoma" w:hAnsi="Tahoma"/>
                <w:sz w:val="20"/>
              </w:rPr>
              <w:t xml:space="preserve">a</w:t>
            </w:r>
          </w:p>
        </w:tc>
        <w:tc>
          <w:tcPr>
            <w:tcW w:w="228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D8D94A2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3B8C17B8" w14:textId="77777777" w:rsidR="00CB243B" w:rsidRDefault="008E5446">
            <w:proofErr w:type="gramStart"/>
            <w:r>
              <w:rPr>
                <w:rFonts w:ascii="Tahoma" w:hAnsi="Tahoma"/>
                <w:sz w:val="20"/>
              </w:rPr>
              <w:t xml:space="preserve">a</w:t>
            </w:r>
          </w:p>
        </w:tc>
      </w:tr>
      <w:tr w:rsidR="009147A3" w14:paraId="0876B3E8" w14:textId="77777777" w:rsidTr="00945DA1">
        <w:trPr>
          <w:trHeight w:hRule="exact" w:val="400"/>
        </w:trPr>
        <w:tc>
          <w:tcPr>
            <w:tcW w:w="5681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674C84BF" w14:textId="77777777" w:rsidR="00CB243B" w:rsidRDefault="008E5446">
            <w:proofErr w:type="gramStart"/>
            <w:r>
              <w:rPr>
                <w:rFonts w:ascii="Tahoma" w:hAnsi="Tahoma"/>
                <w:sz w:val="20"/>
              </w:rPr>
              <w:t xml:space="preserve">a</w:t>
            </w:r>
          </w:p>
        </w:tc>
        <w:tc>
          <w:tcPr>
            <w:tcW w:w="228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D8D94A2" w14:textId="77777777" w:rsidR="009147A3" w:rsidRDefault="009147A3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spacing w:val="-2"/>
                <w:sz w:val="20"/>
              </w:rPr>
            </w:pPr>
          </w:p>
        </w:tc>
        <w:tc>
          <w:tcPr>
            <w:tcW w:w="8424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3B8C17B8" w14:textId="77777777" w:rsidR="00CB243B" w:rsidRDefault="008E5446">
            <w:proofErr w:type="gramStart"/>
            <w:r>
              <w:rPr>
                <w:rFonts w:ascii="Tahoma" w:hAnsi="Tahoma"/>
                <w:sz w:val="20"/>
              </w:rPr>
              <w:t xml:space="preserve">a</w:t>
            </w:r>
          </w:p>
        </w:tc>
      </w:tr>
    </w:tbl>
    <w:p w14:paraId="202DC621" w14:textId="56A79733" w:rsidR="009147A3" w:rsidRPr="0017244B" w:rsidRDefault="009147A3" w:rsidP="0017244B">
      <w:pPr>
        <w:tabs>
          <w:tab w:val="left" w:pos="-720"/>
        </w:tabs>
        <w:suppressAutoHyphens/>
        <w:spacing w:before="104" w:after="55"/>
        <w:rPr>
          <w:rFonts w:ascii="Tahoma" w:hAnsi="Tahoma" w:cs="Tahoma"/>
          <w:spacing w:val="-3"/>
          <w:sz w:val="20"/>
        </w:rPr>
      </w:pPr>
    </w:p>
    <w:tbl>
      <w:tblPr>
        <w:tblW w:w="5000" w:type="pct"/>
        <w:tblInd w:w="7" w:type="dxa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777"/>
        <w:gridCol w:w="8795"/>
      </w:tblGrid>
      <w:tr w:rsidR="009147A3" w14:paraId="3662F15B" w14:textId="77777777">
        <w:trPr>
          <w:trHeight w:hRule="exact" w:val="500"/>
        </w:trPr>
        <w:tc>
          <w:tcPr>
            <w:tcW w:w="3538" w:type="dxa"/>
            <w:tcBorders>
              <w:top w:val="single" w:sz="12" w:space="0" w:color="auto"/>
            </w:tcBorders>
          </w:tcPr>
          <w:p w14:paraId="1716B662" w14:textId="77777777" w:rsidR="009147A3" w:rsidRDefault="000E2632">
            <w:pPr>
              <w:tabs>
                <w:tab w:val="left" w:pos="-720"/>
              </w:tabs>
              <w:suppressAutoHyphens/>
              <w:spacing w:before="100" w:after="100"/>
              <w:rPr>
                <w:rFonts w:ascii="Tahoma" w:hAnsi="Tahoma" w:cs="Tahoma"/>
                <w:b/>
                <w:spacing w:val="-2"/>
                <w:sz w:val="18"/>
              </w:rPr>
            </w:pPr>
            <w:r>
              <w:rPr>
                <w:rFonts w:ascii="Tahoma" w:hAnsi="Tahoma" w:cs="Tahoma"/>
                <w:b/>
                <w:spacing w:val="-2"/>
                <w:sz w:val="18"/>
              </w:rPr>
              <w:t>Forma do Envio/Tipo de Arquivo/Mídia</w:t>
            </w:r>
          </w:p>
        </w:tc>
        <w:tc>
          <w:tcPr>
            <w:tcW w:w="5387" w:type="dxa"/>
            <w:tcBorders>
              <w:top w:val="single" w:sz="12" w:space="0" w:color="auto"/>
            </w:tcBorders>
          </w:tcPr>
          <w:p w14:paraId="5D5F91A3" w14:textId="4F8BB045" w:rsidR="009147A3" w:rsidRDefault="000E2632">
            <w:pPr>
              <w:tabs>
                <w:tab w:val="left" w:pos="-720"/>
              </w:tabs>
              <w:suppressAutoHyphens/>
              <w:spacing w:before="100" w:after="100"/>
              <w:ind w:firstLine="141"/>
              <w:rPr>
                <w:rFonts w:ascii="Tahoma" w:hAnsi="Tahoma" w:cs="Tahoma"/>
                <w:spacing w:val="-2"/>
                <w:sz w:val="18"/>
              </w:rPr>
            </w:pPr>
            <w:r>
              <w:rPr>
                <w:rFonts w:ascii="Tahoma" w:hAnsi="Tahoma" w:cs="Tahoma"/>
                <w:spacing w:val="-2"/>
                <w:sz w:val="18"/>
              </w:rPr>
              <w:t>Email/arquivo</w:t>
            </w:r>
            <w:r w:rsidR="00384EB2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8"/>
              </w:rPr>
              <w:t>.</w:t>
            </w:r>
            <w:proofErr w:type="spellStart"/>
            <w:r w:rsidR="00970AA9">
              <w:rPr>
                <w:rFonts w:ascii="Tahoma" w:hAnsi="Tahoma" w:cs="Tahoma"/>
                <w:spacing w:val="-2"/>
                <w:sz w:val="18"/>
              </w:rPr>
              <w:t>pdf</w:t>
            </w:r>
            <w:proofErr w:type="spellEnd"/>
          </w:p>
        </w:tc>
      </w:tr>
    </w:tbl>
    <w:p w14:paraId="0CD2136B" w14:textId="77777777" w:rsidR="009147A3" w:rsidRDefault="009147A3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0"/>
        </w:rPr>
      </w:pPr>
    </w:p>
    <w:tbl>
      <w:tblPr>
        <w:tblW w:w="5000" w:type="pct"/>
        <w:tblInd w:w="24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21" w:type="dxa"/>
          <w:right w:w="21" w:type="dxa"/>
        </w:tblCellMar>
        <w:tblLook w:val="0000" w:firstRow="0" w:lastRow="0" w:firstColumn="0" w:lastColumn="0" w:noHBand="0" w:noVBand="0"/>
      </w:tblPr>
      <w:tblGrid>
        <w:gridCol w:w="2938"/>
        <w:gridCol w:w="1418"/>
        <w:gridCol w:w="8475"/>
        <w:gridCol w:w="1711"/>
      </w:tblGrid>
      <w:tr w:rsidR="009147A3" w14:paraId="0623380E" w14:textId="77777777" w:rsidTr="00667A26">
        <w:trPr>
          <w:tblHeader/>
        </w:trPr>
        <w:tc>
          <w:tcPr>
            <w:tcW w:w="293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3F9DCD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Arquivo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5A894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 w:rsidRPr="00567F57">
              <w:rPr>
                <w:rFonts w:ascii="Tahoma" w:hAnsi="Tahoma" w:cs="Tahoma"/>
                <w:b/>
                <w:spacing w:val="-2"/>
                <w:sz w:val="16"/>
                <w:szCs w:val="16"/>
              </w:rPr>
              <w:t>Nº Folha</w:t>
            </w:r>
          </w:p>
        </w:tc>
        <w:tc>
          <w:tcPr>
            <w:tcW w:w="8475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170E6D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Descrição Folha</w:t>
            </w:r>
          </w:p>
        </w:tc>
        <w:tc>
          <w:tcPr>
            <w:tcW w:w="1711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354C556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 Folha</w:t>
            </w:r>
          </w:p>
        </w:tc>
      </w:tr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F207-CEC-PVS2-V207-R0.PDF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F207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M.4R - 1R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01/06/2026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F208-CEC-PVS2-V208-R0.PDF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F208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M.4R - 1R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01/06/2026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F224-CEC-PVS2-V544-R0.PDF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F224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M.4R - 1R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01/06/2026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F230-CEC-PVS2-V401-R0.PDF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F230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InÇicaÇa - MO/M6/OMO6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F231-CEC-PVS2-V403-R0.PDF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F231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InÇicaÇa - MO/M6/OMO6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F232-CEC-PVS2-V407-R0.PDF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F232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InÇicaÇa - MO/M6/OMO6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F233-CEC-PVS2-V417-R0.PDF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F233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InÇicaÇa - MO/M6/OMO6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F234-CEC-PVS2-V419-R0.PDF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F234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InÇicaÇa - MO/M6/OMO6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F235-CEC-PVS2-V425-R0.PDF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F235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InÇicaÇa - MO/M6/OMO6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F248-CEC-PVS2-V269-R0.PDF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F248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M.4R - 1R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F249-CEC-PVS2-V273-R0.PDF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F249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M.4R - 1R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F250-CEC-PVS2-V275-R0.PDF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F250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M.4R - 1R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F251-CEC-PVS2-V274-R0.PDF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F251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M.4R - 1R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F252-CEC-PVS2-V147-R0.PDF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F252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M.4R - 1R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F253-CEC-PVS2-V166-R0.PDF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F253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M.4R - 1R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F254-CEC-PVS2-V261-R0.PDF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F254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M.4R - 1R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F255-CEC-PVS2-V262-R0.PDF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F255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M.4R - 1R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F256-CEC-PVS2-V267-R0.PDF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F256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M.4R - 1R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591091" w:rsidRPr="00F808B6" w14:paraId="0A3BB909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90E4983" w14:textId="77777777" w:rsidR="00CB243B" w:rsidRDefault="008E5446" w:rsidP="009C79EB">
            <w:pPr>
              <w:ind w:left="113"/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F257-CEC-PVS2-V278-R0.PDF</w:t>
            </w: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5426D545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F257</w:t>
            </w: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nil"/>
            </w:tcBorders>
            <w:vAlign w:val="center"/>
          </w:tcPr>
          <w:p w14:paraId="70D0981F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M.4R - 1R</w:t>
            </w: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0D68D839" w14:textId="77777777" w:rsidR="00CB243B" w:rsidRDefault="008E5446" w:rsidP="009C79EB">
            <w:pPr>
              <w:jc w:val="center"/>
            </w:pPr>
            <w:proofErr w:type="gramStart"/>
            <w:r>
              <w:rPr>
                <w:rFonts w:ascii="Tahoma" w:hAnsi="Tahoma"/>
                <w:sz w:val="20"/>
              </w:rPr>
              <w:t xml:space="preserve">02/06/2026</w:t>
            </w:r>
          </w:p>
        </w:tc>
      </w:tr>
      <w:bookmarkEnd w:id="0"/>
      <w:tr w:rsidR="00C82542" w:rsidRPr="00F808B6" w14:paraId="75E05753" w14:textId="77777777" w:rsidTr="003F5AE5">
        <w:tblPrEx>
          <w:tblBorders>
            <w:top w:val="none" w:sz="0" w:space="0" w:color="auto"/>
          </w:tblBorders>
        </w:tblPrEx>
        <w:tc>
          <w:tcPr>
            <w:tcW w:w="2938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16607354" w14:textId="77777777" w:rsidR="00C82542" w:rsidRDefault="00C82542" w:rsidP="009C79EB">
            <w:pPr>
              <w:ind w:left="113"/>
              <w:jc w:val="center"/>
            </w:pPr>
          </w:p>
        </w:tc>
        <w:tc>
          <w:tcPr>
            <w:tcW w:w="1418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center"/>
          </w:tcPr>
          <w:p w14:paraId="0D352B25" w14:textId="77777777" w:rsidR="00C82542" w:rsidRDefault="00C82542" w:rsidP="009C79EB">
            <w:pPr>
              <w:jc w:val="center"/>
            </w:pPr>
          </w:p>
        </w:tc>
        <w:tc>
          <w:tcPr>
            <w:tcW w:w="8475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center"/>
          </w:tcPr>
          <w:p w14:paraId="4BC4E4CF" w14:textId="77777777" w:rsidR="00C82542" w:rsidRDefault="00C82542" w:rsidP="009C79EB">
            <w:pPr>
              <w:jc w:val="center"/>
            </w:pPr>
          </w:p>
        </w:tc>
        <w:tc>
          <w:tcPr>
            <w:tcW w:w="1711" w:type="dxa"/>
            <w:tcBorders>
              <w:top w:val="nil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8AC625" w14:textId="77777777" w:rsidR="00C82542" w:rsidRDefault="00C82542" w:rsidP="009C79EB">
            <w:pPr>
              <w:jc w:val="center"/>
            </w:pPr>
          </w:p>
        </w:tc>
      </w:tr>
    </w:tbl>
    <w:p w14:paraId="578D42E6" w14:textId="77777777" w:rsidR="003E26E0" w:rsidRDefault="003E26E0">
      <w:pPr>
        <w:jc w:val="both"/>
      </w:pPr>
    </w:p>
    <w:p w14:paraId="4ABF3F11" w14:textId="2DB71F34" w:rsidR="00E61FBA" w:rsidRPr="003E26E0" w:rsidRDefault="00A307BF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E26E0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Observação: </w:t>
      </w:r>
    </w:p>
    <w:sectPr w:rsidR="00E61FBA" w:rsidRPr="003E26E0" w:rsidSect="00AB0833">
      <w:headerReference w:type="default" r:id="rId7"/>
      <w:pgSz w:w="16840" w:h="11907" w:orient="landscape" w:code="9"/>
      <w:pgMar w:top="1134" w:right="1134" w:bottom="1134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9B5FA" w14:textId="77777777" w:rsidR="008E5446" w:rsidRDefault="008E5446">
      <w:r>
        <w:separator/>
      </w:r>
    </w:p>
  </w:endnote>
  <w:endnote w:type="continuationSeparator" w:id="0">
    <w:p w14:paraId="2F91DD23" w14:textId="77777777" w:rsidR="008E5446" w:rsidRDefault="008E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D5BE3" w14:textId="77777777" w:rsidR="008E5446" w:rsidRDefault="008E5446">
      <w:r>
        <w:separator/>
      </w:r>
    </w:p>
  </w:footnote>
  <w:footnote w:type="continuationSeparator" w:id="0">
    <w:p w14:paraId="75582D39" w14:textId="77777777" w:rsidR="008E5446" w:rsidRDefault="008E5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E132" w14:textId="77777777" w:rsidR="009147A3" w:rsidRDefault="009147A3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A9"/>
    <w:rsid w:val="000029B5"/>
    <w:rsid w:val="000030F2"/>
    <w:rsid w:val="000038EE"/>
    <w:rsid w:val="000046C9"/>
    <w:rsid w:val="0000660E"/>
    <w:rsid w:val="000066C7"/>
    <w:rsid w:val="00010A23"/>
    <w:rsid w:val="00014BD4"/>
    <w:rsid w:val="00017DD3"/>
    <w:rsid w:val="00021059"/>
    <w:rsid w:val="00021938"/>
    <w:rsid w:val="0002220E"/>
    <w:rsid w:val="00022B84"/>
    <w:rsid w:val="00030701"/>
    <w:rsid w:val="00030C2C"/>
    <w:rsid w:val="0003106F"/>
    <w:rsid w:val="00035BEB"/>
    <w:rsid w:val="00035C83"/>
    <w:rsid w:val="000364D7"/>
    <w:rsid w:val="000416C2"/>
    <w:rsid w:val="000417A2"/>
    <w:rsid w:val="00041BE6"/>
    <w:rsid w:val="0004203A"/>
    <w:rsid w:val="00043019"/>
    <w:rsid w:val="0004331D"/>
    <w:rsid w:val="00044E54"/>
    <w:rsid w:val="000454B7"/>
    <w:rsid w:val="00045BEC"/>
    <w:rsid w:val="00051863"/>
    <w:rsid w:val="00051C8B"/>
    <w:rsid w:val="00052C47"/>
    <w:rsid w:val="00055639"/>
    <w:rsid w:val="00063665"/>
    <w:rsid w:val="000663A3"/>
    <w:rsid w:val="000711C0"/>
    <w:rsid w:val="00071746"/>
    <w:rsid w:val="00071C22"/>
    <w:rsid w:val="000720B1"/>
    <w:rsid w:val="0007316A"/>
    <w:rsid w:val="00074D5C"/>
    <w:rsid w:val="00077C12"/>
    <w:rsid w:val="00082171"/>
    <w:rsid w:val="0008428F"/>
    <w:rsid w:val="00085373"/>
    <w:rsid w:val="00086502"/>
    <w:rsid w:val="00086BD8"/>
    <w:rsid w:val="00087CF8"/>
    <w:rsid w:val="00090F34"/>
    <w:rsid w:val="00092E7B"/>
    <w:rsid w:val="00095D7F"/>
    <w:rsid w:val="000974FF"/>
    <w:rsid w:val="00097698"/>
    <w:rsid w:val="00097D21"/>
    <w:rsid w:val="000A11E8"/>
    <w:rsid w:val="000A13EB"/>
    <w:rsid w:val="000A56A2"/>
    <w:rsid w:val="000A56DF"/>
    <w:rsid w:val="000A72BF"/>
    <w:rsid w:val="000B25D0"/>
    <w:rsid w:val="000B3497"/>
    <w:rsid w:val="000B455D"/>
    <w:rsid w:val="000B47B0"/>
    <w:rsid w:val="000B501B"/>
    <w:rsid w:val="000B5ADA"/>
    <w:rsid w:val="000B6244"/>
    <w:rsid w:val="000C0372"/>
    <w:rsid w:val="000C116E"/>
    <w:rsid w:val="000C12A3"/>
    <w:rsid w:val="000C55BD"/>
    <w:rsid w:val="000C59DC"/>
    <w:rsid w:val="000C607E"/>
    <w:rsid w:val="000D1078"/>
    <w:rsid w:val="000D4376"/>
    <w:rsid w:val="000D57E8"/>
    <w:rsid w:val="000D5906"/>
    <w:rsid w:val="000D5907"/>
    <w:rsid w:val="000D65BD"/>
    <w:rsid w:val="000D6849"/>
    <w:rsid w:val="000E0144"/>
    <w:rsid w:val="000E2632"/>
    <w:rsid w:val="000E3625"/>
    <w:rsid w:val="000E5AD2"/>
    <w:rsid w:val="000E5EC6"/>
    <w:rsid w:val="000E6EAC"/>
    <w:rsid w:val="000E7020"/>
    <w:rsid w:val="000F4C1F"/>
    <w:rsid w:val="000F730E"/>
    <w:rsid w:val="000F7393"/>
    <w:rsid w:val="00100833"/>
    <w:rsid w:val="00102A4B"/>
    <w:rsid w:val="00102BAD"/>
    <w:rsid w:val="0010472A"/>
    <w:rsid w:val="00104FDA"/>
    <w:rsid w:val="001065BB"/>
    <w:rsid w:val="00110B66"/>
    <w:rsid w:val="00111398"/>
    <w:rsid w:val="00112722"/>
    <w:rsid w:val="00112F26"/>
    <w:rsid w:val="0011349A"/>
    <w:rsid w:val="00114C4E"/>
    <w:rsid w:val="00115784"/>
    <w:rsid w:val="00115B94"/>
    <w:rsid w:val="00116BE7"/>
    <w:rsid w:val="00116F06"/>
    <w:rsid w:val="00120A6B"/>
    <w:rsid w:val="00120E30"/>
    <w:rsid w:val="00120E64"/>
    <w:rsid w:val="00121FAF"/>
    <w:rsid w:val="0012283B"/>
    <w:rsid w:val="00122D26"/>
    <w:rsid w:val="00123136"/>
    <w:rsid w:val="00123998"/>
    <w:rsid w:val="00124A1E"/>
    <w:rsid w:val="0012524F"/>
    <w:rsid w:val="0012659A"/>
    <w:rsid w:val="00133B13"/>
    <w:rsid w:val="00134FF6"/>
    <w:rsid w:val="00137DE2"/>
    <w:rsid w:val="001424C5"/>
    <w:rsid w:val="0014263A"/>
    <w:rsid w:val="00142E2C"/>
    <w:rsid w:val="00144BEC"/>
    <w:rsid w:val="0014555B"/>
    <w:rsid w:val="0014604E"/>
    <w:rsid w:val="001476E3"/>
    <w:rsid w:val="00152F3C"/>
    <w:rsid w:val="0015530F"/>
    <w:rsid w:val="00155428"/>
    <w:rsid w:val="00160FD7"/>
    <w:rsid w:val="001613A9"/>
    <w:rsid w:val="00164600"/>
    <w:rsid w:val="001660D6"/>
    <w:rsid w:val="001704E1"/>
    <w:rsid w:val="0017244B"/>
    <w:rsid w:val="00173C84"/>
    <w:rsid w:val="0017425E"/>
    <w:rsid w:val="00174556"/>
    <w:rsid w:val="00175B20"/>
    <w:rsid w:val="00175E80"/>
    <w:rsid w:val="001766CF"/>
    <w:rsid w:val="00176E56"/>
    <w:rsid w:val="00177BCB"/>
    <w:rsid w:val="00180CD4"/>
    <w:rsid w:val="0018135E"/>
    <w:rsid w:val="0018165D"/>
    <w:rsid w:val="001817AD"/>
    <w:rsid w:val="00181E8E"/>
    <w:rsid w:val="0018276C"/>
    <w:rsid w:val="00182B4E"/>
    <w:rsid w:val="001838EB"/>
    <w:rsid w:val="001860A8"/>
    <w:rsid w:val="00186A1B"/>
    <w:rsid w:val="0018709E"/>
    <w:rsid w:val="0018712C"/>
    <w:rsid w:val="00187205"/>
    <w:rsid w:val="00187816"/>
    <w:rsid w:val="0019167F"/>
    <w:rsid w:val="001917A5"/>
    <w:rsid w:val="00191F87"/>
    <w:rsid w:val="00192C25"/>
    <w:rsid w:val="00195D58"/>
    <w:rsid w:val="001A02BB"/>
    <w:rsid w:val="001A0D09"/>
    <w:rsid w:val="001A1B81"/>
    <w:rsid w:val="001A32C0"/>
    <w:rsid w:val="001A401E"/>
    <w:rsid w:val="001A4322"/>
    <w:rsid w:val="001A511D"/>
    <w:rsid w:val="001A522B"/>
    <w:rsid w:val="001A56F7"/>
    <w:rsid w:val="001A63E4"/>
    <w:rsid w:val="001A693C"/>
    <w:rsid w:val="001A6B94"/>
    <w:rsid w:val="001B19A6"/>
    <w:rsid w:val="001B1C51"/>
    <w:rsid w:val="001B2766"/>
    <w:rsid w:val="001B360A"/>
    <w:rsid w:val="001B555D"/>
    <w:rsid w:val="001B6435"/>
    <w:rsid w:val="001B7C2C"/>
    <w:rsid w:val="001B7C47"/>
    <w:rsid w:val="001C037F"/>
    <w:rsid w:val="001C1A78"/>
    <w:rsid w:val="001D14A0"/>
    <w:rsid w:val="001D186C"/>
    <w:rsid w:val="001D3C0A"/>
    <w:rsid w:val="001D50B3"/>
    <w:rsid w:val="001D5CF2"/>
    <w:rsid w:val="001D7A14"/>
    <w:rsid w:val="001E32B8"/>
    <w:rsid w:val="001E3819"/>
    <w:rsid w:val="001E439F"/>
    <w:rsid w:val="001E64C9"/>
    <w:rsid w:val="001E6A77"/>
    <w:rsid w:val="001E76F3"/>
    <w:rsid w:val="001F1DB2"/>
    <w:rsid w:val="001F27BD"/>
    <w:rsid w:val="001F2869"/>
    <w:rsid w:val="001F3659"/>
    <w:rsid w:val="001F5473"/>
    <w:rsid w:val="001F6773"/>
    <w:rsid w:val="002001BC"/>
    <w:rsid w:val="00200912"/>
    <w:rsid w:val="00201CC0"/>
    <w:rsid w:val="00202704"/>
    <w:rsid w:val="00202BF0"/>
    <w:rsid w:val="00204E9B"/>
    <w:rsid w:val="00210F19"/>
    <w:rsid w:val="00210FB9"/>
    <w:rsid w:val="00212C49"/>
    <w:rsid w:val="002131A0"/>
    <w:rsid w:val="00213981"/>
    <w:rsid w:val="002157BA"/>
    <w:rsid w:val="00216B7A"/>
    <w:rsid w:val="00217ECB"/>
    <w:rsid w:val="00221318"/>
    <w:rsid w:val="00221672"/>
    <w:rsid w:val="00222476"/>
    <w:rsid w:val="00225116"/>
    <w:rsid w:val="002315C8"/>
    <w:rsid w:val="00232628"/>
    <w:rsid w:val="00232B90"/>
    <w:rsid w:val="0023423D"/>
    <w:rsid w:val="0023487F"/>
    <w:rsid w:val="00235FE6"/>
    <w:rsid w:val="00240114"/>
    <w:rsid w:val="00240D10"/>
    <w:rsid w:val="00241A19"/>
    <w:rsid w:val="00241EB6"/>
    <w:rsid w:val="002433CE"/>
    <w:rsid w:val="00243A4F"/>
    <w:rsid w:val="00244B34"/>
    <w:rsid w:val="00246F32"/>
    <w:rsid w:val="00247B89"/>
    <w:rsid w:val="00247DF6"/>
    <w:rsid w:val="00251F4D"/>
    <w:rsid w:val="0025292A"/>
    <w:rsid w:val="00252E64"/>
    <w:rsid w:val="00253E70"/>
    <w:rsid w:val="00255149"/>
    <w:rsid w:val="002556B2"/>
    <w:rsid w:val="00255A7E"/>
    <w:rsid w:val="0026098A"/>
    <w:rsid w:val="00261C77"/>
    <w:rsid w:val="00265520"/>
    <w:rsid w:val="002660DE"/>
    <w:rsid w:val="00266BB2"/>
    <w:rsid w:val="00266ED1"/>
    <w:rsid w:val="002723DF"/>
    <w:rsid w:val="00273B0D"/>
    <w:rsid w:val="00274054"/>
    <w:rsid w:val="00274864"/>
    <w:rsid w:val="00275A8D"/>
    <w:rsid w:val="00275B3D"/>
    <w:rsid w:val="00275D2F"/>
    <w:rsid w:val="002774CE"/>
    <w:rsid w:val="00277F60"/>
    <w:rsid w:val="00280F7B"/>
    <w:rsid w:val="002814DC"/>
    <w:rsid w:val="00284204"/>
    <w:rsid w:val="0028539A"/>
    <w:rsid w:val="0029001F"/>
    <w:rsid w:val="002907EC"/>
    <w:rsid w:val="0029148B"/>
    <w:rsid w:val="00291CFE"/>
    <w:rsid w:val="00291E5C"/>
    <w:rsid w:val="00292C79"/>
    <w:rsid w:val="00294E7C"/>
    <w:rsid w:val="00294F6C"/>
    <w:rsid w:val="002963D8"/>
    <w:rsid w:val="002A04D6"/>
    <w:rsid w:val="002A142E"/>
    <w:rsid w:val="002A1FAC"/>
    <w:rsid w:val="002A3428"/>
    <w:rsid w:val="002A75CA"/>
    <w:rsid w:val="002B408F"/>
    <w:rsid w:val="002B41D4"/>
    <w:rsid w:val="002B4A56"/>
    <w:rsid w:val="002B4DF3"/>
    <w:rsid w:val="002B52A8"/>
    <w:rsid w:val="002B6051"/>
    <w:rsid w:val="002B6FF7"/>
    <w:rsid w:val="002C1491"/>
    <w:rsid w:val="002C1FDC"/>
    <w:rsid w:val="002C4842"/>
    <w:rsid w:val="002C5557"/>
    <w:rsid w:val="002C70C9"/>
    <w:rsid w:val="002C74AF"/>
    <w:rsid w:val="002C7C2E"/>
    <w:rsid w:val="002D1276"/>
    <w:rsid w:val="002D1300"/>
    <w:rsid w:val="002D15B1"/>
    <w:rsid w:val="002D5A71"/>
    <w:rsid w:val="002D64F1"/>
    <w:rsid w:val="002D68C3"/>
    <w:rsid w:val="002D78C4"/>
    <w:rsid w:val="002E2034"/>
    <w:rsid w:val="002E4068"/>
    <w:rsid w:val="002E4479"/>
    <w:rsid w:val="002E4B8B"/>
    <w:rsid w:val="002E4C65"/>
    <w:rsid w:val="002E5714"/>
    <w:rsid w:val="002F0840"/>
    <w:rsid w:val="002F18BB"/>
    <w:rsid w:val="002F3EAE"/>
    <w:rsid w:val="002F4C64"/>
    <w:rsid w:val="002F63FF"/>
    <w:rsid w:val="002F72B2"/>
    <w:rsid w:val="00300888"/>
    <w:rsid w:val="00302EAA"/>
    <w:rsid w:val="00303749"/>
    <w:rsid w:val="00303F93"/>
    <w:rsid w:val="00304387"/>
    <w:rsid w:val="00306018"/>
    <w:rsid w:val="003101AD"/>
    <w:rsid w:val="00310434"/>
    <w:rsid w:val="00310DD4"/>
    <w:rsid w:val="003111B6"/>
    <w:rsid w:val="003116C4"/>
    <w:rsid w:val="003119A7"/>
    <w:rsid w:val="00311A46"/>
    <w:rsid w:val="003126ED"/>
    <w:rsid w:val="00312C9E"/>
    <w:rsid w:val="00313890"/>
    <w:rsid w:val="00314D09"/>
    <w:rsid w:val="0031579F"/>
    <w:rsid w:val="003168DE"/>
    <w:rsid w:val="003169D6"/>
    <w:rsid w:val="0031774B"/>
    <w:rsid w:val="003177EC"/>
    <w:rsid w:val="00320C2A"/>
    <w:rsid w:val="00322F76"/>
    <w:rsid w:val="0032592A"/>
    <w:rsid w:val="0032676E"/>
    <w:rsid w:val="0032702C"/>
    <w:rsid w:val="0033369C"/>
    <w:rsid w:val="00335389"/>
    <w:rsid w:val="00335585"/>
    <w:rsid w:val="00335824"/>
    <w:rsid w:val="003359CD"/>
    <w:rsid w:val="0033666D"/>
    <w:rsid w:val="003373AB"/>
    <w:rsid w:val="00337CD3"/>
    <w:rsid w:val="00344149"/>
    <w:rsid w:val="00344ABD"/>
    <w:rsid w:val="0034624C"/>
    <w:rsid w:val="00346444"/>
    <w:rsid w:val="003467C8"/>
    <w:rsid w:val="003505BF"/>
    <w:rsid w:val="003508AC"/>
    <w:rsid w:val="00353E19"/>
    <w:rsid w:val="00355782"/>
    <w:rsid w:val="003567F7"/>
    <w:rsid w:val="003607F1"/>
    <w:rsid w:val="00360B50"/>
    <w:rsid w:val="0036207E"/>
    <w:rsid w:val="00362C2F"/>
    <w:rsid w:val="00363536"/>
    <w:rsid w:val="0036374B"/>
    <w:rsid w:val="00363B77"/>
    <w:rsid w:val="00364176"/>
    <w:rsid w:val="00364613"/>
    <w:rsid w:val="00370DD8"/>
    <w:rsid w:val="0037315B"/>
    <w:rsid w:val="00375F90"/>
    <w:rsid w:val="00376604"/>
    <w:rsid w:val="00377927"/>
    <w:rsid w:val="00380A3D"/>
    <w:rsid w:val="003845CA"/>
    <w:rsid w:val="00384EB2"/>
    <w:rsid w:val="00385657"/>
    <w:rsid w:val="00385C9D"/>
    <w:rsid w:val="003870C4"/>
    <w:rsid w:val="00391156"/>
    <w:rsid w:val="00392064"/>
    <w:rsid w:val="00396955"/>
    <w:rsid w:val="003971B8"/>
    <w:rsid w:val="003A37D0"/>
    <w:rsid w:val="003A3B9F"/>
    <w:rsid w:val="003A47DF"/>
    <w:rsid w:val="003A664D"/>
    <w:rsid w:val="003A776E"/>
    <w:rsid w:val="003B186D"/>
    <w:rsid w:val="003B268F"/>
    <w:rsid w:val="003B3B6A"/>
    <w:rsid w:val="003B6E34"/>
    <w:rsid w:val="003B746C"/>
    <w:rsid w:val="003C05E5"/>
    <w:rsid w:val="003C0700"/>
    <w:rsid w:val="003C07B3"/>
    <w:rsid w:val="003C64C5"/>
    <w:rsid w:val="003C74B3"/>
    <w:rsid w:val="003D08E1"/>
    <w:rsid w:val="003D09F8"/>
    <w:rsid w:val="003D2692"/>
    <w:rsid w:val="003D5AD9"/>
    <w:rsid w:val="003E26E0"/>
    <w:rsid w:val="003E40A7"/>
    <w:rsid w:val="003E6CA8"/>
    <w:rsid w:val="003F0CFB"/>
    <w:rsid w:val="003F107B"/>
    <w:rsid w:val="003F1198"/>
    <w:rsid w:val="003F1405"/>
    <w:rsid w:val="003F2747"/>
    <w:rsid w:val="003F31BA"/>
    <w:rsid w:val="003F4D94"/>
    <w:rsid w:val="003F5AE5"/>
    <w:rsid w:val="003F78C3"/>
    <w:rsid w:val="00400C86"/>
    <w:rsid w:val="004017E3"/>
    <w:rsid w:val="00402651"/>
    <w:rsid w:val="00402E80"/>
    <w:rsid w:val="004035C7"/>
    <w:rsid w:val="00405D9F"/>
    <w:rsid w:val="00406AED"/>
    <w:rsid w:val="00407712"/>
    <w:rsid w:val="00415492"/>
    <w:rsid w:val="0041666B"/>
    <w:rsid w:val="00416E87"/>
    <w:rsid w:val="004205F6"/>
    <w:rsid w:val="00421D8B"/>
    <w:rsid w:val="00423C20"/>
    <w:rsid w:val="00424338"/>
    <w:rsid w:val="00424769"/>
    <w:rsid w:val="004261D1"/>
    <w:rsid w:val="004275B9"/>
    <w:rsid w:val="00433CBB"/>
    <w:rsid w:val="00434256"/>
    <w:rsid w:val="00434D45"/>
    <w:rsid w:val="004359AD"/>
    <w:rsid w:val="00436017"/>
    <w:rsid w:val="00437A75"/>
    <w:rsid w:val="00437E90"/>
    <w:rsid w:val="0044125B"/>
    <w:rsid w:val="00442915"/>
    <w:rsid w:val="00442AD4"/>
    <w:rsid w:val="00442B2A"/>
    <w:rsid w:val="00443AFA"/>
    <w:rsid w:val="00443CFF"/>
    <w:rsid w:val="0044610D"/>
    <w:rsid w:val="004472D6"/>
    <w:rsid w:val="0044784C"/>
    <w:rsid w:val="00447A69"/>
    <w:rsid w:val="00450218"/>
    <w:rsid w:val="0045090D"/>
    <w:rsid w:val="0045186D"/>
    <w:rsid w:val="00451E30"/>
    <w:rsid w:val="0045211E"/>
    <w:rsid w:val="00452C65"/>
    <w:rsid w:val="00453718"/>
    <w:rsid w:val="00454327"/>
    <w:rsid w:val="00456D5C"/>
    <w:rsid w:val="00460919"/>
    <w:rsid w:val="00464414"/>
    <w:rsid w:val="004645BA"/>
    <w:rsid w:val="004678FD"/>
    <w:rsid w:val="0047313F"/>
    <w:rsid w:val="004733F6"/>
    <w:rsid w:val="0047359D"/>
    <w:rsid w:val="00473651"/>
    <w:rsid w:val="00477BBB"/>
    <w:rsid w:val="00477CF5"/>
    <w:rsid w:val="00477D67"/>
    <w:rsid w:val="0048151A"/>
    <w:rsid w:val="004828F6"/>
    <w:rsid w:val="00482C60"/>
    <w:rsid w:val="00482D7C"/>
    <w:rsid w:val="00483892"/>
    <w:rsid w:val="00484D47"/>
    <w:rsid w:val="004912F3"/>
    <w:rsid w:val="00491A7F"/>
    <w:rsid w:val="00492A8A"/>
    <w:rsid w:val="00492C3A"/>
    <w:rsid w:val="00494542"/>
    <w:rsid w:val="00494798"/>
    <w:rsid w:val="004A238E"/>
    <w:rsid w:val="004A2DC9"/>
    <w:rsid w:val="004A5C9B"/>
    <w:rsid w:val="004A791D"/>
    <w:rsid w:val="004B22B1"/>
    <w:rsid w:val="004B2882"/>
    <w:rsid w:val="004B28CA"/>
    <w:rsid w:val="004B2BB1"/>
    <w:rsid w:val="004B4BF0"/>
    <w:rsid w:val="004C08F6"/>
    <w:rsid w:val="004C0B93"/>
    <w:rsid w:val="004C148B"/>
    <w:rsid w:val="004C15BE"/>
    <w:rsid w:val="004C53E8"/>
    <w:rsid w:val="004D2DF7"/>
    <w:rsid w:val="004D330D"/>
    <w:rsid w:val="004D35DB"/>
    <w:rsid w:val="004D3D60"/>
    <w:rsid w:val="004D5773"/>
    <w:rsid w:val="004D7A3F"/>
    <w:rsid w:val="004E56C2"/>
    <w:rsid w:val="004E6D1F"/>
    <w:rsid w:val="004E74E1"/>
    <w:rsid w:val="004E7C46"/>
    <w:rsid w:val="004F071E"/>
    <w:rsid w:val="004F1162"/>
    <w:rsid w:val="004F319B"/>
    <w:rsid w:val="004F43B3"/>
    <w:rsid w:val="004F45BD"/>
    <w:rsid w:val="004F5741"/>
    <w:rsid w:val="004F58BB"/>
    <w:rsid w:val="00500E2F"/>
    <w:rsid w:val="0050121F"/>
    <w:rsid w:val="00502C7D"/>
    <w:rsid w:val="00504B76"/>
    <w:rsid w:val="00505BF0"/>
    <w:rsid w:val="00506C5A"/>
    <w:rsid w:val="00507A6B"/>
    <w:rsid w:val="005105F8"/>
    <w:rsid w:val="00511AA0"/>
    <w:rsid w:val="00512174"/>
    <w:rsid w:val="005127C1"/>
    <w:rsid w:val="00512E77"/>
    <w:rsid w:val="00514AF2"/>
    <w:rsid w:val="0051775C"/>
    <w:rsid w:val="0052126A"/>
    <w:rsid w:val="00522D5E"/>
    <w:rsid w:val="005262D4"/>
    <w:rsid w:val="00530287"/>
    <w:rsid w:val="00531FAA"/>
    <w:rsid w:val="0053224A"/>
    <w:rsid w:val="00532330"/>
    <w:rsid w:val="00536008"/>
    <w:rsid w:val="00536A2A"/>
    <w:rsid w:val="00537751"/>
    <w:rsid w:val="00537878"/>
    <w:rsid w:val="005404C7"/>
    <w:rsid w:val="00540694"/>
    <w:rsid w:val="00543682"/>
    <w:rsid w:val="00543E40"/>
    <w:rsid w:val="005440BF"/>
    <w:rsid w:val="00545823"/>
    <w:rsid w:val="005461A7"/>
    <w:rsid w:val="00546FDD"/>
    <w:rsid w:val="005508B1"/>
    <w:rsid w:val="005509B1"/>
    <w:rsid w:val="00550B16"/>
    <w:rsid w:val="00552A24"/>
    <w:rsid w:val="00552F12"/>
    <w:rsid w:val="005536C4"/>
    <w:rsid w:val="00555505"/>
    <w:rsid w:val="00555853"/>
    <w:rsid w:val="005559E2"/>
    <w:rsid w:val="00555C19"/>
    <w:rsid w:val="00557980"/>
    <w:rsid w:val="005612CC"/>
    <w:rsid w:val="0056146B"/>
    <w:rsid w:val="0056186C"/>
    <w:rsid w:val="0056235E"/>
    <w:rsid w:val="00562A48"/>
    <w:rsid w:val="0056485E"/>
    <w:rsid w:val="00564DAE"/>
    <w:rsid w:val="00565969"/>
    <w:rsid w:val="00565CEF"/>
    <w:rsid w:val="005663CC"/>
    <w:rsid w:val="00566AE3"/>
    <w:rsid w:val="00566B74"/>
    <w:rsid w:val="00566BF0"/>
    <w:rsid w:val="00567577"/>
    <w:rsid w:val="005678F4"/>
    <w:rsid w:val="00567F57"/>
    <w:rsid w:val="005719B0"/>
    <w:rsid w:val="00572418"/>
    <w:rsid w:val="0057326E"/>
    <w:rsid w:val="00574002"/>
    <w:rsid w:val="00574805"/>
    <w:rsid w:val="00580CE1"/>
    <w:rsid w:val="00581757"/>
    <w:rsid w:val="005823B0"/>
    <w:rsid w:val="005835A8"/>
    <w:rsid w:val="005853D9"/>
    <w:rsid w:val="00585675"/>
    <w:rsid w:val="00586A0F"/>
    <w:rsid w:val="00586DBC"/>
    <w:rsid w:val="00587308"/>
    <w:rsid w:val="00591091"/>
    <w:rsid w:val="00592609"/>
    <w:rsid w:val="00594591"/>
    <w:rsid w:val="00596945"/>
    <w:rsid w:val="00596AAE"/>
    <w:rsid w:val="00597124"/>
    <w:rsid w:val="0059753F"/>
    <w:rsid w:val="005A02C6"/>
    <w:rsid w:val="005A055F"/>
    <w:rsid w:val="005A0B77"/>
    <w:rsid w:val="005A3E59"/>
    <w:rsid w:val="005A4D58"/>
    <w:rsid w:val="005A6B4B"/>
    <w:rsid w:val="005B1E6B"/>
    <w:rsid w:val="005B2191"/>
    <w:rsid w:val="005B21E3"/>
    <w:rsid w:val="005B406D"/>
    <w:rsid w:val="005C2933"/>
    <w:rsid w:val="005C453B"/>
    <w:rsid w:val="005C4919"/>
    <w:rsid w:val="005C7647"/>
    <w:rsid w:val="005D010E"/>
    <w:rsid w:val="005D038F"/>
    <w:rsid w:val="005D10F8"/>
    <w:rsid w:val="005D1302"/>
    <w:rsid w:val="005D5D58"/>
    <w:rsid w:val="005D6792"/>
    <w:rsid w:val="005D6F44"/>
    <w:rsid w:val="005E0E64"/>
    <w:rsid w:val="005E2326"/>
    <w:rsid w:val="005E2DAE"/>
    <w:rsid w:val="005E3290"/>
    <w:rsid w:val="005E4C34"/>
    <w:rsid w:val="005E628B"/>
    <w:rsid w:val="005E74F0"/>
    <w:rsid w:val="005E7685"/>
    <w:rsid w:val="005F238B"/>
    <w:rsid w:val="005F2AC3"/>
    <w:rsid w:val="005F3D6D"/>
    <w:rsid w:val="005F6785"/>
    <w:rsid w:val="005F6E66"/>
    <w:rsid w:val="005F77E4"/>
    <w:rsid w:val="00600E04"/>
    <w:rsid w:val="00601657"/>
    <w:rsid w:val="00603A4C"/>
    <w:rsid w:val="00604A7D"/>
    <w:rsid w:val="0060536B"/>
    <w:rsid w:val="00607070"/>
    <w:rsid w:val="006100E7"/>
    <w:rsid w:val="00611A63"/>
    <w:rsid w:val="00611BAC"/>
    <w:rsid w:val="00611FB5"/>
    <w:rsid w:val="00612A40"/>
    <w:rsid w:val="00613230"/>
    <w:rsid w:val="00613D97"/>
    <w:rsid w:val="006142D9"/>
    <w:rsid w:val="00614AB7"/>
    <w:rsid w:val="00615068"/>
    <w:rsid w:val="00615C23"/>
    <w:rsid w:val="00616293"/>
    <w:rsid w:val="00617080"/>
    <w:rsid w:val="006173C5"/>
    <w:rsid w:val="00620D72"/>
    <w:rsid w:val="00626065"/>
    <w:rsid w:val="00630F7F"/>
    <w:rsid w:val="00633495"/>
    <w:rsid w:val="00640600"/>
    <w:rsid w:val="00640CF4"/>
    <w:rsid w:val="00643D84"/>
    <w:rsid w:val="006448F5"/>
    <w:rsid w:val="00645AA0"/>
    <w:rsid w:val="00645D2E"/>
    <w:rsid w:val="006479A8"/>
    <w:rsid w:val="00647E58"/>
    <w:rsid w:val="00651140"/>
    <w:rsid w:val="00653528"/>
    <w:rsid w:val="006551AE"/>
    <w:rsid w:val="00655E1A"/>
    <w:rsid w:val="00656A0E"/>
    <w:rsid w:val="00657B44"/>
    <w:rsid w:val="00660EEE"/>
    <w:rsid w:val="006619B1"/>
    <w:rsid w:val="00663137"/>
    <w:rsid w:val="006648B3"/>
    <w:rsid w:val="006651CC"/>
    <w:rsid w:val="006653E2"/>
    <w:rsid w:val="00666D49"/>
    <w:rsid w:val="00667A26"/>
    <w:rsid w:val="00667D3A"/>
    <w:rsid w:val="0067112F"/>
    <w:rsid w:val="0067156F"/>
    <w:rsid w:val="006721AD"/>
    <w:rsid w:val="00672455"/>
    <w:rsid w:val="0067274F"/>
    <w:rsid w:val="006728BB"/>
    <w:rsid w:val="006730C4"/>
    <w:rsid w:val="006736CB"/>
    <w:rsid w:val="00681630"/>
    <w:rsid w:val="00681A7C"/>
    <w:rsid w:val="00683693"/>
    <w:rsid w:val="00686C6E"/>
    <w:rsid w:val="00687C9D"/>
    <w:rsid w:val="00687EA7"/>
    <w:rsid w:val="00691067"/>
    <w:rsid w:val="0069181C"/>
    <w:rsid w:val="00696402"/>
    <w:rsid w:val="006A0BD5"/>
    <w:rsid w:val="006A23ED"/>
    <w:rsid w:val="006A2DE1"/>
    <w:rsid w:val="006A4E7F"/>
    <w:rsid w:val="006A6056"/>
    <w:rsid w:val="006B01B0"/>
    <w:rsid w:val="006B0364"/>
    <w:rsid w:val="006B12AC"/>
    <w:rsid w:val="006B18AB"/>
    <w:rsid w:val="006B3CD1"/>
    <w:rsid w:val="006B5BF7"/>
    <w:rsid w:val="006B6691"/>
    <w:rsid w:val="006B6FA8"/>
    <w:rsid w:val="006B7783"/>
    <w:rsid w:val="006B7BEB"/>
    <w:rsid w:val="006C02CC"/>
    <w:rsid w:val="006C0EB8"/>
    <w:rsid w:val="006C124F"/>
    <w:rsid w:val="006C4FDD"/>
    <w:rsid w:val="006C641C"/>
    <w:rsid w:val="006C654C"/>
    <w:rsid w:val="006D38B1"/>
    <w:rsid w:val="006D5616"/>
    <w:rsid w:val="006D7E43"/>
    <w:rsid w:val="006E02D8"/>
    <w:rsid w:val="006E0329"/>
    <w:rsid w:val="006E058D"/>
    <w:rsid w:val="006E0914"/>
    <w:rsid w:val="006E1827"/>
    <w:rsid w:val="006E3ECB"/>
    <w:rsid w:val="006E445E"/>
    <w:rsid w:val="006E6379"/>
    <w:rsid w:val="006E7610"/>
    <w:rsid w:val="006F0B6E"/>
    <w:rsid w:val="006F0CF4"/>
    <w:rsid w:val="006F10AD"/>
    <w:rsid w:val="006F224D"/>
    <w:rsid w:val="006F27D0"/>
    <w:rsid w:val="006F5AF4"/>
    <w:rsid w:val="006F6485"/>
    <w:rsid w:val="006F7719"/>
    <w:rsid w:val="00700B78"/>
    <w:rsid w:val="00701B42"/>
    <w:rsid w:val="007023A7"/>
    <w:rsid w:val="0070333F"/>
    <w:rsid w:val="00703AAA"/>
    <w:rsid w:val="00704906"/>
    <w:rsid w:val="00705C65"/>
    <w:rsid w:val="00705D16"/>
    <w:rsid w:val="0071104B"/>
    <w:rsid w:val="00712614"/>
    <w:rsid w:val="00713227"/>
    <w:rsid w:val="00713644"/>
    <w:rsid w:val="007146AB"/>
    <w:rsid w:val="007146F5"/>
    <w:rsid w:val="007161C8"/>
    <w:rsid w:val="007167D0"/>
    <w:rsid w:val="00716F73"/>
    <w:rsid w:val="007179B6"/>
    <w:rsid w:val="00717C98"/>
    <w:rsid w:val="00720804"/>
    <w:rsid w:val="00721E08"/>
    <w:rsid w:val="00722755"/>
    <w:rsid w:val="007245C2"/>
    <w:rsid w:val="0072518F"/>
    <w:rsid w:val="007255E4"/>
    <w:rsid w:val="00726856"/>
    <w:rsid w:val="00731E9D"/>
    <w:rsid w:val="007320F6"/>
    <w:rsid w:val="00732A49"/>
    <w:rsid w:val="00732E33"/>
    <w:rsid w:val="00733F2B"/>
    <w:rsid w:val="00734154"/>
    <w:rsid w:val="0073568A"/>
    <w:rsid w:val="00735AAC"/>
    <w:rsid w:val="007370E0"/>
    <w:rsid w:val="00740116"/>
    <w:rsid w:val="00740B13"/>
    <w:rsid w:val="00742084"/>
    <w:rsid w:val="007428D7"/>
    <w:rsid w:val="00742F91"/>
    <w:rsid w:val="007431A5"/>
    <w:rsid w:val="00743828"/>
    <w:rsid w:val="007442A9"/>
    <w:rsid w:val="0074435D"/>
    <w:rsid w:val="00746BE8"/>
    <w:rsid w:val="0075037E"/>
    <w:rsid w:val="007504AC"/>
    <w:rsid w:val="00750602"/>
    <w:rsid w:val="00750BDA"/>
    <w:rsid w:val="00750CD2"/>
    <w:rsid w:val="007512B0"/>
    <w:rsid w:val="007541D8"/>
    <w:rsid w:val="0075742B"/>
    <w:rsid w:val="00762AE5"/>
    <w:rsid w:val="00762C25"/>
    <w:rsid w:val="00763176"/>
    <w:rsid w:val="0076479F"/>
    <w:rsid w:val="00764D62"/>
    <w:rsid w:val="0076613E"/>
    <w:rsid w:val="007672AD"/>
    <w:rsid w:val="007707E4"/>
    <w:rsid w:val="00777391"/>
    <w:rsid w:val="0078257C"/>
    <w:rsid w:val="00782D87"/>
    <w:rsid w:val="007832EC"/>
    <w:rsid w:val="00783D6A"/>
    <w:rsid w:val="00785777"/>
    <w:rsid w:val="00785A0A"/>
    <w:rsid w:val="00786FB6"/>
    <w:rsid w:val="007916F9"/>
    <w:rsid w:val="00791742"/>
    <w:rsid w:val="00793281"/>
    <w:rsid w:val="007952DF"/>
    <w:rsid w:val="00796559"/>
    <w:rsid w:val="00796D72"/>
    <w:rsid w:val="0079741E"/>
    <w:rsid w:val="007974FE"/>
    <w:rsid w:val="007A0820"/>
    <w:rsid w:val="007A0AD2"/>
    <w:rsid w:val="007A43F1"/>
    <w:rsid w:val="007A4CE4"/>
    <w:rsid w:val="007A5D20"/>
    <w:rsid w:val="007A5EF2"/>
    <w:rsid w:val="007A5F98"/>
    <w:rsid w:val="007B050A"/>
    <w:rsid w:val="007B19F5"/>
    <w:rsid w:val="007B2E54"/>
    <w:rsid w:val="007B3F47"/>
    <w:rsid w:val="007B520E"/>
    <w:rsid w:val="007B525A"/>
    <w:rsid w:val="007B5FE5"/>
    <w:rsid w:val="007B610B"/>
    <w:rsid w:val="007B67CD"/>
    <w:rsid w:val="007B79CB"/>
    <w:rsid w:val="007B7AE4"/>
    <w:rsid w:val="007C1BEF"/>
    <w:rsid w:val="007C419B"/>
    <w:rsid w:val="007D1C5F"/>
    <w:rsid w:val="007D1D48"/>
    <w:rsid w:val="007D276E"/>
    <w:rsid w:val="007D3281"/>
    <w:rsid w:val="007D40AA"/>
    <w:rsid w:val="007D4E55"/>
    <w:rsid w:val="007D54AF"/>
    <w:rsid w:val="007D5936"/>
    <w:rsid w:val="007D60F9"/>
    <w:rsid w:val="007D65E3"/>
    <w:rsid w:val="007D7628"/>
    <w:rsid w:val="007D7FEB"/>
    <w:rsid w:val="007E0671"/>
    <w:rsid w:val="007E0939"/>
    <w:rsid w:val="007E0E6B"/>
    <w:rsid w:val="007E311B"/>
    <w:rsid w:val="007E5245"/>
    <w:rsid w:val="007E64A8"/>
    <w:rsid w:val="007F0A66"/>
    <w:rsid w:val="007F1755"/>
    <w:rsid w:val="007F20C8"/>
    <w:rsid w:val="007F312A"/>
    <w:rsid w:val="007F4517"/>
    <w:rsid w:val="007F7545"/>
    <w:rsid w:val="00800981"/>
    <w:rsid w:val="00804A83"/>
    <w:rsid w:val="00804B3B"/>
    <w:rsid w:val="00806D57"/>
    <w:rsid w:val="0081038B"/>
    <w:rsid w:val="00815236"/>
    <w:rsid w:val="00816BED"/>
    <w:rsid w:val="00820573"/>
    <w:rsid w:val="00822054"/>
    <w:rsid w:val="00823822"/>
    <w:rsid w:val="00824698"/>
    <w:rsid w:val="00826E9C"/>
    <w:rsid w:val="00826FC8"/>
    <w:rsid w:val="008273E2"/>
    <w:rsid w:val="00827BEF"/>
    <w:rsid w:val="00831536"/>
    <w:rsid w:val="00834FD7"/>
    <w:rsid w:val="008378DC"/>
    <w:rsid w:val="0084004A"/>
    <w:rsid w:val="008415E9"/>
    <w:rsid w:val="008418E3"/>
    <w:rsid w:val="008419A9"/>
    <w:rsid w:val="00842DAB"/>
    <w:rsid w:val="00844BDE"/>
    <w:rsid w:val="00845184"/>
    <w:rsid w:val="00845E45"/>
    <w:rsid w:val="00847C97"/>
    <w:rsid w:val="00850DAF"/>
    <w:rsid w:val="00852A49"/>
    <w:rsid w:val="00852F03"/>
    <w:rsid w:val="00860744"/>
    <w:rsid w:val="00861699"/>
    <w:rsid w:val="008636EC"/>
    <w:rsid w:val="00863D12"/>
    <w:rsid w:val="00866289"/>
    <w:rsid w:val="00866E30"/>
    <w:rsid w:val="008705A1"/>
    <w:rsid w:val="00870D48"/>
    <w:rsid w:val="00871CA3"/>
    <w:rsid w:val="00873EB1"/>
    <w:rsid w:val="00874C5E"/>
    <w:rsid w:val="00875B9F"/>
    <w:rsid w:val="00880B3D"/>
    <w:rsid w:val="00881B07"/>
    <w:rsid w:val="00884237"/>
    <w:rsid w:val="00884A28"/>
    <w:rsid w:val="00886E4C"/>
    <w:rsid w:val="008871B5"/>
    <w:rsid w:val="00887A72"/>
    <w:rsid w:val="00891364"/>
    <w:rsid w:val="0089319F"/>
    <w:rsid w:val="00893E3F"/>
    <w:rsid w:val="00893F64"/>
    <w:rsid w:val="008940C3"/>
    <w:rsid w:val="00895B1E"/>
    <w:rsid w:val="00897D1B"/>
    <w:rsid w:val="008A0319"/>
    <w:rsid w:val="008A1615"/>
    <w:rsid w:val="008A1620"/>
    <w:rsid w:val="008A1661"/>
    <w:rsid w:val="008A1DA8"/>
    <w:rsid w:val="008A31E2"/>
    <w:rsid w:val="008A3D84"/>
    <w:rsid w:val="008A41F2"/>
    <w:rsid w:val="008A547A"/>
    <w:rsid w:val="008B1238"/>
    <w:rsid w:val="008B19F7"/>
    <w:rsid w:val="008B4D26"/>
    <w:rsid w:val="008B506A"/>
    <w:rsid w:val="008B50F9"/>
    <w:rsid w:val="008C161C"/>
    <w:rsid w:val="008C18EE"/>
    <w:rsid w:val="008C3BE2"/>
    <w:rsid w:val="008C5D58"/>
    <w:rsid w:val="008C5DDF"/>
    <w:rsid w:val="008C637D"/>
    <w:rsid w:val="008C6D95"/>
    <w:rsid w:val="008C6DDB"/>
    <w:rsid w:val="008D0565"/>
    <w:rsid w:val="008D06A9"/>
    <w:rsid w:val="008D0B02"/>
    <w:rsid w:val="008D12DB"/>
    <w:rsid w:val="008D17F6"/>
    <w:rsid w:val="008D21B8"/>
    <w:rsid w:val="008D245A"/>
    <w:rsid w:val="008D36E7"/>
    <w:rsid w:val="008D4F5C"/>
    <w:rsid w:val="008D752D"/>
    <w:rsid w:val="008E0892"/>
    <w:rsid w:val="008E2B5B"/>
    <w:rsid w:val="008E2F9C"/>
    <w:rsid w:val="008E5446"/>
    <w:rsid w:val="008E59F0"/>
    <w:rsid w:val="008E7074"/>
    <w:rsid w:val="008F115D"/>
    <w:rsid w:val="008F1ACB"/>
    <w:rsid w:val="008F1DA2"/>
    <w:rsid w:val="008F34D7"/>
    <w:rsid w:val="008F614C"/>
    <w:rsid w:val="008F646D"/>
    <w:rsid w:val="008F72F9"/>
    <w:rsid w:val="008F7325"/>
    <w:rsid w:val="00902846"/>
    <w:rsid w:val="00903CBC"/>
    <w:rsid w:val="00903DDC"/>
    <w:rsid w:val="0090516B"/>
    <w:rsid w:val="009052F2"/>
    <w:rsid w:val="00905392"/>
    <w:rsid w:val="00905DEE"/>
    <w:rsid w:val="00905E9F"/>
    <w:rsid w:val="00912C25"/>
    <w:rsid w:val="009147A3"/>
    <w:rsid w:val="009149B7"/>
    <w:rsid w:val="00914FCE"/>
    <w:rsid w:val="009164F3"/>
    <w:rsid w:val="009170AA"/>
    <w:rsid w:val="00920426"/>
    <w:rsid w:val="00922B07"/>
    <w:rsid w:val="00922F22"/>
    <w:rsid w:val="0092340C"/>
    <w:rsid w:val="00923746"/>
    <w:rsid w:val="00925C96"/>
    <w:rsid w:val="00925E8B"/>
    <w:rsid w:val="00925ED8"/>
    <w:rsid w:val="00926A8F"/>
    <w:rsid w:val="009319B8"/>
    <w:rsid w:val="00932233"/>
    <w:rsid w:val="009339B4"/>
    <w:rsid w:val="00934311"/>
    <w:rsid w:val="009347B9"/>
    <w:rsid w:val="00934AB7"/>
    <w:rsid w:val="00935815"/>
    <w:rsid w:val="00936A9E"/>
    <w:rsid w:val="00936B00"/>
    <w:rsid w:val="009377F3"/>
    <w:rsid w:val="00937864"/>
    <w:rsid w:val="009426E6"/>
    <w:rsid w:val="0094388D"/>
    <w:rsid w:val="00944432"/>
    <w:rsid w:val="00945DA1"/>
    <w:rsid w:val="00951046"/>
    <w:rsid w:val="00951117"/>
    <w:rsid w:val="00951271"/>
    <w:rsid w:val="009546DA"/>
    <w:rsid w:val="00954C72"/>
    <w:rsid w:val="00956B94"/>
    <w:rsid w:val="00956FC8"/>
    <w:rsid w:val="00960829"/>
    <w:rsid w:val="00960CA3"/>
    <w:rsid w:val="00962196"/>
    <w:rsid w:val="0096642B"/>
    <w:rsid w:val="00967E10"/>
    <w:rsid w:val="00970A12"/>
    <w:rsid w:val="00970AA9"/>
    <w:rsid w:val="00970C60"/>
    <w:rsid w:val="00974209"/>
    <w:rsid w:val="00974B3D"/>
    <w:rsid w:val="00975BE1"/>
    <w:rsid w:val="00975C30"/>
    <w:rsid w:val="00975F51"/>
    <w:rsid w:val="00977C8B"/>
    <w:rsid w:val="00977E84"/>
    <w:rsid w:val="00982A83"/>
    <w:rsid w:val="00983426"/>
    <w:rsid w:val="00990E7C"/>
    <w:rsid w:val="00991243"/>
    <w:rsid w:val="0099312A"/>
    <w:rsid w:val="0099330E"/>
    <w:rsid w:val="00993496"/>
    <w:rsid w:val="00995A3A"/>
    <w:rsid w:val="00997BD6"/>
    <w:rsid w:val="009A030C"/>
    <w:rsid w:val="009A153F"/>
    <w:rsid w:val="009A17B5"/>
    <w:rsid w:val="009A1F89"/>
    <w:rsid w:val="009A2AA3"/>
    <w:rsid w:val="009A4581"/>
    <w:rsid w:val="009B267F"/>
    <w:rsid w:val="009B2C01"/>
    <w:rsid w:val="009C01CB"/>
    <w:rsid w:val="009C0C2D"/>
    <w:rsid w:val="009C1335"/>
    <w:rsid w:val="009C171A"/>
    <w:rsid w:val="009C1882"/>
    <w:rsid w:val="009C2167"/>
    <w:rsid w:val="009C4209"/>
    <w:rsid w:val="009C79EB"/>
    <w:rsid w:val="009D015D"/>
    <w:rsid w:val="009D1CB5"/>
    <w:rsid w:val="009D5BE8"/>
    <w:rsid w:val="009E04CA"/>
    <w:rsid w:val="009E0878"/>
    <w:rsid w:val="009E13A4"/>
    <w:rsid w:val="009E2D54"/>
    <w:rsid w:val="009E3375"/>
    <w:rsid w:val="009E579A"/>
    <w:rsid w:val="009E590A"/>
    <w:rsid w:val="009E63B6"/>
    <w:rsid w:val="009E7746"/>
    <w:rsid w:val="009F00A6"/>
    <w:rsid w:val="009F3ABA"/>
    <w:rsid w:val="009F5006"/>
    <w:rsid w:val="009F6F91"/>
    <w:rsid w:val="009F7C3D"/>
    <w:rsid w:val="00A0061E"/>
    <w:rsid w:val="00A030DD"/>
    <w:rsid w:val="00A0631B"/>
    <w:rsid w:val="00A07EE3"/>
    <w:rsid w:val="00A126CB"/>
    <w:rsid w:val="00A12AE1"/>
    <w:rsid w:val="00A1401A"/>
    <w:rsid w:val="00A14A1E"/>
    <w:rsid w:val="00A17133"/>
    <w:rsid w:val="00A2257A"/>
    <w:rsid w:val="00A23339"/>
    <w:rsid w:val="00A23DE8"/>
    <w:rsid w:val="00A25026"/>
    <w:rsid w:val="00A254D9"/>
    <w:rsid w:val="00A26088"/>
    <w:rsid w:val="00A27977"/>
    <w:rsid w:val="00A279E0"/>
    <w:rsid w:val="00A307BF"/>
    <w:rsid w:val="00A320A9"/>
    <w:rsid w:val="00A324D0"/>
    <w:rsid w:val="00A338CC"/>
    <w:rsid w:val="00A34168"/>
    <w:rsid w:val="00A35040"/>
    <w:rsid w:val="00A359AB"/>
    <w:rsid w:val="00A35E29"/>
    <w:rsid w:val="00A36543"/>
    <w:rsid w:val="00A36625"/>
    <w:rsid w:val="00A413B2"/>
    <w:rsid w:val="00A41451"/>
    <w:rsid w:val="00A4223E"/>
    <w:rsid w:val="00A4330A"/>
    <w:rsid w:val="00A454CE"/>
    <w:rsid w:val="00A46E83"/>
    <w:rsid w:val="00A515D1"/>
    <w:rsid w:val="00A51FCD"/>
    <w:rsid w:val="00A52097"/>
    <w:rsid w:val="00A554C3"/>
    <w:rsid w:val="00A55D5E"/>
    <w:rsid w:val="00A56EA5"/>
    <w:rsid w:val="00A56FD5"/>
    <w:rsid w:val="00A57803"/>
    <w:rsid w:val="00A57D82"/>
    <w:rsid w:val="00A60023"/>
    <w:rsid w:val="00A6009C"/>
    <w:rsid w:val="00A60D3B"/>
    <w:rsid w:val="00A61C96"/>
    <w:rsid w:val="00A63B10"/>
    <w:rsid w:val="00A645F7"/>
    <w:rsid w:val="00A659D3"/>
    <w:rsid w:val="00A65FDD"/>
    <w:rsid w:val="00A6630A"/>
    <w:rsid w:val="00A66F9E"/>
    <w:rsid w:val="00A7212D"/>
    <w:rsid w:val="00A7394C"/>
    <w:rsid w:val="00A747C2"/>
    <w:rsid w:val="00A7540C"/>
    <w:rsid w:val="00A757B4"/>
    <w:rsid w:val="00A80206"/>
    <w:rsid w:val="00A84AD6"/>
    <w:rsid w:val="00A85126"/>
    <w:rsid w:val="00A86C29"/>
    <w:rsid w:val="00A87231"/>
    <w:rsid w:val="00A90F02"/>
    <w:rsid w:val="00A912FB"/>
    <w:rsid w:val="00A913BA"/>
    <w:rsid w:val="00A93666"/>
    <w:rsid w:val="00A93D68"/>
    <w:rsid w:val="00A9430D"/>
    <w:rsid w:val="00A950B4"/>
    <w:rsid w:val="00A969B3"/>
    <w:rsid w:val="00A96E95"/>
    <w:rsid w:val="00A9782C"/>
    <w:rsid w:val="00A97D03"/>
    <w:rsid w:val="00AA1B5B"/>
    <w:rsid w:val="00AA275B"/>
    <w:rsid w:val="00AA301F"/>
    <w:rsid w:val="00AA409A"/>
    <w:rsid w:val="00AA40CF"/>
    <w:rsid w:val="00AA47A2"/>
    <w:rsid w:val="00AA57EA"/>
    <w:rsid w:val="00AA5833"/>
    <w:rsid w:val="00AB0833"/>
    <w:rsid w:val="00AB1C9D"/>
    <w:rsid w:val="00AB3F47"/>
    <w:rsid w:val="00AB4841"/>
    <w:rsid w:val="00AB5032"/>
    <w:rsid w:val="00AB61CC"/>
    <w:rsid w:val="00AB65AA"/>
    <w:rsid w:val="00AC1B82"/>
    <w:rsid w:val="00AC3EE3"/>
    <w:rsid w:val="00AC40FA"/>
    <w:rsid w:val="00AC7CC0"/>
    <w:rsid w:val="00AC7DCA"/>
    <w:rsid w:val="00AD0B42"/>
    <w:rsid w:val="00AD0B9E"/>
    <w:rsid w:val="00AD122B"/>
    <w:rsid w:val="00AD1B63"/>
    <w:rsid w:val="00AD1C3D"/>
    <w:rsid w:val="00AD365F"/>
    <w:rsid w:val="00AD3E0A"/>
    <w:rsid w:val="00AD411B"/>
    <w:rsid w:val="00AD46EB"/>
    <w:rsid w:val="00AD4A28"/>
    <w:rsid w:val="00AD50D2"/>
    <w:rsid w:val="00AD576C"/>
    <w:rsid w:val="00AD72A0"/>
    <w:rsid w:val="00AE0849"/>
    <w:rsid w:val="00AE0955"/>
    <w:rsid w:val="00AE28E3"/>
    <w:rsid w:val="00AE3216"/>
    <w:rsid w:val="00AE49BC"/>
    <w:rsid w:val="00AE5A03"/>
    <w:rsid w:val="00AE7C1E"/>
    <w:rsid w:val="00AF2E07"/>
    <w:rsid w:val="00AF3A6A"/>
    <w:rsid w:val="00AF5D28"/>
    <w:rsid w:val="00AF6A81"/>
    <w:rsid w:val="00AF7C49"/>
    <w:rsid w:val="00B01124"/>
    <w:rsid w:val="00B0356D"/>
    <w:rsid w:val="00B043AF"/>
    <w:rsid w:val="00B04D0B"/>
    <w:rsid w:val="00B05AE6"/>
    <w:rsid w:val="00B06A9F"/>
    <w:rsid w:val="00B07BA5"/>
    <w:rsid w:val="00B11AB5"/>
    <w:rsid w:val="00B128F4"/>
    <w:rsid w:val="00B12A8A"/>
    <w:rsid w:val="00B12AF7"/>
    <w:rsid w:val="00B12B15"/>
    <w:rsid w:val="00B1449A"/>
    <w:rsid w:val="00B14A5C"/>
    <w:rsid w:val="00B14B5C"/>
    <w:rsid w:val="00B20099"/>
    <w:rsid w:val="00B207E1"/>
    <w:rsid w:val="00B2159E"/>
    <w:rsid w:val="00B21A56"/>
    <w:rsid w:val="00B223D3"/>
    <w:rsid w:val="00B22DE7"/>
    <w:rsid w:val="00B23B81"/>
    <w:rsid w:val="00B24353"/>
    <w:rsid w:val="00B30954"/>
    <w:rsid w:val="00B31BA7"/>
    <w:rsid w:val="00B3243F"/>
    <w:rsid w:val="00B34758"/>
    <w:rsid w:val="00B36996"/>
    <w:rsid w:val="00B371AD"/>
    <w:rsid w:val="00B372CA"/>
    <w:rsid w:val="00B374DA"/>
    <w:rsid w:val="00B37E71"/>
    <w:rsid w:val="00B403FC"/>
    <w:rsid w:val="00B40DBE"/>
    <w:rsid w:val="00B416A2"/>
    <w:rsid w:val="00B435A8"/>
    <w:rsid w:val="00B4635D"/>
    <w:rsid w:val="00B471EF"/>
    <w:rsid w:val="00B50292"/>
    <w:rsid w:val="00B505A6"/>
    <w:rsid w:val="00B538D3"/>
    <w:rsid w:val="00B608A3"/>
    <w:rsid w:val="00B62E03"/>
    <w:rsid w:val="00B6376C"/>
    <w:rsid w:val="00B64788"/>
    <w:rsid w:val="00B64B15"/>
    <w:rsid w:val="00B668C8"/>
    <w:rsid w:val="00B67603"/>
    <w:rsid w:val="00B70236"/>
    <w:rsid w:val="00B704B3"/>
    <w:rsid w:val="00B7162E"/>
    <w:rsid w:val="00B71935"/>
    <w:rsid w:val="00B725A2"/>
    <w:rsid w:val="00B737B5"/>
    <w:rsid w:val="00B73CC6"/>
    <w:rsid w:val="00B73D7B"/>
    <w:rsid w:val="00B75454"/>
    <w:rsid w:val="00B76559"/>
    <w:rsid w:val="00B80A07"/>
    <w:rsid w:val="00B80D38"/>
    <w:rsid w:val="00B8364A"/>
    <w:rsid w:val="00B85024"/>
    <w:rsid w:val="00B85038"/>
    <w:rsid w:val="00B85C8B"/>
    <w:rsid w:val="00B8611D"/>
    <w:rsid w:val="00B87251"/>
    <w:rsid w:val="00B874D7"/>
    <w:rsid w:val="00B90504"/>
    <w:rsid w:val="00B90CE4"/>
    <w:rsid w:val="00B91994"/>
    <w:rsid w:val="00B9216A"/>
    <w:rsid w:val="00B92AA4"/>
    <w:rsid w:val="00B93D03"/>
    <w:rsid w:val="00B96C3E"/>
    <w:rsid w:val="00B96C61"/>
    <w:rsid w:val="00B97CDC"/>
    <w:rsid w:val="00BA0BB1"/>
    <w:rsid w:val="00BA2895"/>
    <w:rsid w:val="00BA2BD0"/>
    <w:rsid w:val="00BA74FF"/>
    <w:rsid w:val="00BB0385"/>
    <w:rsid w:val="00BB13C6"/>
    <w:rsid w:val="00BB1DB4"/>
    <w:rsid w:val="00BB2C06"/>
    <w:rsid w:val="00BB34BE"/>
    <w:rsid w:val="00BB3CEB"/>
    <w:rsid w:val="00BB41C2"/>
    <w:rsid w:val="00BB7496"/>
    <w:rsid w:val="00BC0D55"/>
    <w:rsid w:val="00BC1F28"/>
    <w:rsid w:val="00BC2701"/>
    <w:rsid w:val="00BC6084"/>
    <w:rsid w:val="00BC63B5"/>
    <w:rsid w:val="00BC73E9"/>
    <w:rsid w:val="00BD3A5A"/>
    <w:rsid w:val="00BD4137"/>
    <w:rsid w:val="00BD7068"/>
    <w:rsid w:val="00BE0A93"/>
    <w:rsid w:val="00BE2DD0"/>
    <w:rsid w:val="00BE4B7D"/>
    <w:rsid w:val="00BE4CD8"/>
    <w:rsid w:val="00BE6BEE"/>
    <w:rsid w:val="00BE6CFA"/>
    <w:rsid w:val="00BF0CAE"/>
    <w:rsid w:val="00BF130D"/>
    <w:rsid w:val="00BF1C7D"/>
    <w:rsid w:val="00BF3066"/>
    <w:rsid w:val="00BF3094"/>
    <w:rsid w:val="00BF4667"/>
    <w:rsid w:val="00BF4946"/>
    <w:rsid w:val="00BF62E2"/>
    <w:rsid w:val="00BF7574"/>
    <w:rsid w:val="00C01D4C"/>
    <w:rsid w:val="00C04138"/>
    <w:rsid w:val="00C04A5E"/>
    <w:rsid w:val="00C04BBE"/>
    <w:rsid w:val="00C04DCA"/>
    <w:rsid w:val="00C05974"/>
    <w:rsid w:val="00C06EA6"/>
    <w:rsid w:val="00C0783C"/>
    <w:rsid w:val="00C07A30"/>
    <w:rsid w:val="00C119CE"/>
    <w:rsid w:val="00C14B2E"/>
    <w:rsid w:val="00C15320"/>
    <w:rsid w:val="00C15AAC"/>
    <w:rsid w:val="00C21C1F"/>
    <w:rsid w:val="00C2308F"/>
    <w:rsid w:val="00C235F3"/>
    <w:rsid w:val="00C23673"/>
    <w:rsid w:val="00C23DD7"/>
    <w:rsid w:val="00C24DF6"/>
    <w:rsid w:val="00C25CB6"/>
    <w:rsid w:val="00C26773"/>
    <w:rsid w:val="00C26F78"/>
    <w:rsid w:val="00C27931"/>
    <w:rsid w:val="00C310B8"/>
    <w:rsid w:val="00C311DE"/>
    <w:rsid w:val="00C3249B"/>
    <w:rsid w:val="00C334AB"/>
    <w:rsid w:val="00C34CA9"/>
    <w:rsid w:val="00C3699E"/>
    <w:rsid w:val="00C36FB7"/>
    <w:rsid w:val="00C37408"/>
    <w:rsid w:val="00C41B6E"/>
    <w:rsid w:val="00C42096"/>
    <w:rsid w:val="00C439F1"/>
    <w:rsid w:val="00C45397"/>
    <w:rsid w:val="00C50F2B"/>
    <w:rsid w:val="00C534B1"/>
    <w:rsid w:val="00C5439F"/>
    <w:rsid w:val="00C613DD"/>
    <w:rsid w:val="00C6371C"/>
    <w:rsid w:val="00C63848"/>
    <w:rsid w:val="00C662DB"/>
    <w:rsid w:val="00C668E5"/>
    <w:rsid w:val="00C6716F"/>
    <w:rsid w:val="00C675CE"/>
    <w:rsid w:val="00C71EFC"/>
    <w:rsid w:val="00C72505"/>
    <w:rsid w:val="00C72ED8"/>
    <w:rsid w:val="00C73EB0"/>
    <w:rsid w:val="00C744ED"/>
    <w:rsid w:val="00C754F7"/>
    <w:rsid w:val="00C75E56"/>
    <w:rsid w:val="00C77E2B"/>
    <w:rsid w:val="00C77EF6"/>
    <w:rsid w:val="00C8002F"/>
    <w:rsid w:val="00C81BD0"/>
    <w:rsid w:val="00C82542"/>
    <w:rsid w:val="00C82E78"/>
    <w:rsid w:val="00C8670F"/>
    <w:rsid w:val="00C87C6E"/>
    <w:rsid w:val="00C90507"/>
    <w:rsid w:val="00C908D5"/>
    <w:rsid w:val="00C9128A"/>
    <w:rsid w:val="00C920BF"/>
    <w:rsid w:val="00C92862"/>
    <w:rsid w:val="00C93085"/>
    <w:rsid w:val="00C93938"/>
    <w:rsid w:val="00C94CA7"/>
    <w:rsid w:val="00C972DF"/>
    <w:rsid w:val="00C975C4"/>
    <w:rsid w:val="00C97BCC"/>
    <w:rsid w:val="00CA2E5E"/>
    <w:rsid w:val="00CA3BD7"/>
    <w:rsid w:val="00CA4353"/>
    <w:rsid w:val="00CA4CE3"/>
    <w:rsid w:val="00CA59E1"/>
    <w:rsid w:val="00CA6267"/>
    <w:rsid w:val="00CA6DD8"/>
    <w:rsid w:val="00CB0D95"/>
    <w:rsid w:val="00CB14BE"/>
    <w:rsid w:val="00CB243B"/>
    <w:rsid w:val="00CB4001"/>
    <w:rsid w:val="00CB421A"/>
    <w:rsid w:val="00CB5F6F"/>
    <w:rsid w:val="00CB66EE"/>
    <w:rsid w:val="00CB6C56"/>
    <w:rsid w:val="00CB7A4F"/>
    <w:rsid w:val="00CB7CE9"/>
    <w:rsid w:val="00CC0163"/>
    <w:rsid w:val="00CC09A4"/>
    <w:rsid w:val="00CC3898"/>
    <w:rsid w:val="00CC4802"/>
    <w:rsid w:val="00CC70A0"/>
    <w:rsid w:val="00CD1BE4"/>
    <w:rsid w:val="00CD2A72"/>
    <w:rsid w:val="00CD3F57"/>
    <w:rsid w:val="00CD47D3"/>
    <w:rsid w:val="00CD5D40"/>
    <w:rsid w:val="00CD777E"/>
    <w:rsid w:val="00CE0469"/>
    <w:rsid w:val="00CE0C44"/>
    <w:rsid w:val="00CE34F0"/>
    <w:rsid w:val="00CE782A"/>
    <w:rsid w:val="00CF2E63"/>
    <w:rsid w:val="00CF3821"/>
    <w:rsid w:val="00CF39EB"/>
    <w:rsid w:val="00CF4C34"/>
    <w:rsid w:val="00CF54B2"/>
    <w:rsid w:val="00CF6153"/>
    <w:rsid w:val="00CF6165"/>
    <w:rsid w:val="00D0001D"/>
    <w:rsid w:val="00D03108"/>
    <w:rsid w:val="00D06C03"/>
    <w:rsid w:val="00D10169"/>
    <w:rsid w:val="00D11726"/>
    <w:rsid w:val="00D123E5"/>
    <w:rsid w:val="00D13540"/>
    <w:rsid w:val="00D15047"/>
    <w:rsid w:val="00D16309"/>
    <w:rsid w:val="00D17345"/>
    <w:rsid w:val="00D22D49"/>
    <w:rsid w:val="00D22F88"/>
    <w:rsid w:val="00D230A6"/>
    <w:rsid w:val="00D266E9"/>
    <w:rsid w:val="00D26815"/>
    <w:rsid w:val="00D27EE3"/>
    <w:rsid w:val="00D27EF9"/>
    <w:rsid w:val="00D30A87"/>
    <w:rsid w:val="00D30FBA"/>
    <w:rsid w:val="00D32092"/>
    <w:rsid w:val="00D32653"/>
    <w:rsid w:val="00D33562"/>
    <w:rsid w:val="00D33A66"/>
    <w:rsid w:val="00D34675"/>
    <w:rsid w:val="00D352B8"/>
    <w:rsid w:val="00D35B74"/>
    <w:rsid w:val="00D35E01"/>
    <w:rsid w:val="00D3642B"/>
    <w:rsid w:val="00D36934"/>
    <w:rsid w:val="00D402C5"/>
    <w:rsid w:val="00D40A1C"/>
    <w:rsid w:val="00D40FF3"/>
    <w:rsid w:val="00D42191"/>
    <w:rsid w:val="00D43079"/>
    <w:rsid w:val="00D448A2"/>
    <w:rsid w:val="00D4659E"/>
    <w:rsid w:val="00D51035"/>
    <w:rsid w:val="00D51B8D"/>
    <w:rsid w:val="00D5227E"/>
    <w:rsid w:val="00D53C27"/>
    <w:rsid w:val="00D53C58"/>
    <w:rsid w:val="00D547F8"/>
    <w:rsid w:val="00D54B26"/>
    <w:rsid w:val="00D555A3"/>
    <w:rsid w:val="00D56690"/>
    <w:rsid w:val="00D578E7"/>
    <w:rsid w:val="00D638E5"/>
    <w:rsid w:val="00D64DC2"/>
    <w:rsid w:val="00D658CE"/>
    <w:rsid w:val="00D66566"/>
    <w:rsid w:val="00D67A32"/>
    <w:rsid w:val="00D722E2"/>
    <w:rsid w:val="00D73B4F"/>
    <w:rsid w:val="00D74839"/>
    <w:rsid w:val="00D749EF"/>
    <w:rsid w:val="00D74E49"/>
    <w:rsid w:val="00D751BD"/>
    <w:rsid w:val="00D76201"/>
    <w:rsid w:val="00D768DB"/>
    <w:rsid w:val="00D80D44"/>
    <w:rsid w:val="00D81900"/>
    <w:rsid w:val="00D84CC0"/>
    <w:rsid w:val="00D90BAB"/>
    <w:rsid w:val="00D91E38"/>
    <w:rsid w:val="00D92B6F"/>
    <w:rsid w:val="00D941B2"/>
    <w:rsid w:val="00D94B51"/>
    <w:rsid w:val="00D955F4"/>
    <w:rsid w:val="00DA0AB3"/>
    <w:rsid w:val="00DA174D"/>
    <w:rsid w:val="00DA2275"/>
    <w:rsid w:val="00DA3A68"/>
    <w:rsid w:val="00DA3C1E"/>
    <w:rsid w:val="00DB0B34"/>
    <w:rsid w:val="00DB10FF"/>
    <w:rsid w:val="00DB25E7"/>
    <w:rsid w:val="00DB69A6"/>
    <w:rsid w:val="00DC199C"/>
    <w:rsid w:val="00DC30AA"/>
    <w:rsid w:val="00DC4135"/>
    <w:rsid w:val="00DC5E4F"/>
    <w:rsid w:val="00DC690B"/>
    <w:rsid w:val="00DC6ABD"/>
    <w:rsid w:val="00DC7D18"/>
    <w:rsid w:val="00DD0FAA"/>
    <w:rsid w:val="00DD3132"/>
    <w:rsid w:val="00DD31FE"/>
    <w:rsid w:val="00DD3FE0"/>
    <w:rsid w:val="00DD4938"/>
    <w:rsid w:val="00DD4C9B"/>
    <w:rsid w:val="00DD5156"/>
    <w:rsid w:val="00DD7286"/>
    <w:rsid w:val="00DE05FC"/>
    <w:rsid w:val="00DE1746"/>
    <w:rsid w:val="00DE4928"/>
    <w:rsid w:val="00DE5013"/>
    <w:rsid w:val="00DE52A7"/>
    <w:rsid w:val="00DE5BA1"/>
    <w:rsid w:val="00DE6318"/>
    <w:rsid w:val="00DE7A07"/>
    <w:rsid w:val="00DF0A00"/>
    <w:rsid w:val="00DF13B1"/>
    <w:rsid w:val="00DF1DCA"/>
    <w:rsid w:val="00DF2700"/>
    <w:rsid w:val="00DF2733"/>
    <w:rsid w:val="00DF5A40"/>
    <w:rsid w:val="00DF637A"/>
    <w:rsid w:val="00DF6DA4"/>
    <w:rsid w:val="00E02AC1"/>
    <w:rsid w:val="00E034DF"/>
    <w:rsid w:val="00E04C09"/>
    <w:rsid w:val="00E05382"/>
    <w:rsid w:val="00E05C6A"/>
    <w:rsid w:val="00E060B7"/>
    <w:rsid w:val="00E0617F"/>
    <w:rsid w:val="00E06733"/>
    <w:rsid w:val="00E06FE8"/>
    <w:rsid w:val="00E07335"/>
    <w:rsid w:val="00E10B6D"/>
    <w:rsid w:val="00E1189B"/>
    <w:rsid w:val="00E11929"/>
    <w:rsid w:val="00E11B5A"/>
    <w:rsid w:val="00E13356"/>
    <w:rsid w:val="00E15128"/>
    <w:rsid w:val="00E15F4B"/>
    <w:rsid w:val="00E16283"/>
    <w:rsid w:val="00E16470"/>
    <w:rsid w:val="00E1655B"/>
    <w:rsid w:val="00E16A03"/>
    <w:rsid w:val="00E16B2C"/>
    <w:rsid w:val="00E16F62"/>
    <w:rsid w:val="00E17089"/>
    <w:rsid w:val="00E17F7B"/>
    <w:rsid w:val="00E215D0"/>
    <w:rsid w:val="00E22E03"/>
    <w:rsid w:val="00E23646"/>
    <w:rsid w:val="00E23AE6"/>
    <w:rsid w:val="00E23EBA"/>
    <w:rsid w:val="00E23F0F"/>
    <w:rsid w:val="00E24F3F"/>
    <w:rsid w:val="00E270CA"/>
    <w:rsid w:val="00E3064B"/>
    <w:rsid w:val="00E3182D"/>
    <w:rsid w:val="00E3571A"/>
    <w:rsid w:val="00E419CF"/>
    <w:rsid w:val="00E45300"/>
    <w:rsid w:val="00E4565B"/>
    <w:rsid w:val="00E45E11"/>
    <w:rsid w:val="00E45F3A"/>
    <w:rsid w:val="00E475B5"/>
    <w:rsid w:val="00E476B9"/>
    <w:rsid w:val="00E52B14"/>
    <w:rsid w:val="00E54B80"/>
    <w:rsid w:val="00E54EB0"/>
    <w:rsid w:val="00E54ECD"/>
    <w:rsid w:val="00E553EC"/>
    <w:rsid w:val="00E5657D"/>
    <w:rsid w:val="00E57FA0"/>
    <w:rsid w:val="00E61ADD"/>
    <w:rsid w:val="00E61FBA"/>
    <w:rsid w:val="00E62D45"/>
    <w:rsid w:val="00E62E55"/>
    <w:rsid w:val="00E631E6"/>
    <w:rsid w:val="00E63508"/>
    <w:rsid w:val="00E6521C"/>
    <w:rsid w:val="00E80AC6"/>
    <w:rsid w:val="00E84529"/>
    <w:rsid w:val="00E849A8"/>
    <w:rsid w:val="00E85A76"/>
    <w:rsid w:val="00E914D5"/>
    <w:rsid w:val="00E9326F"/>
    <w:rsid w:val="00E93ABC"/>
    <w:rsid w:val="00E93E3E"/>
    <w:rsid w:val="00EA265D"/>
    <w:rsid w:val="00EA2734"/>
    <w:rsid w:val="00EA35BC"/>
    <w:rsid w:val="00EA6935"/>
    <w:rsid w:val="00EA7117"/>
    <w:rsid w:val="00EB07F0"/>
    <w:rsid w:val="00EB37D6"/>
    <w:rsid w:val="00EB442E"/>
    <w:rsid w:val="00EB5BB7"/>
    <w:rsid w:val="00EB63DD"/>
    <w:rsid w:val="00EB6B19"/>
    <w:rsid w:val="00EB79A1"/>
    <w:rsid w:val="00EC135E"/>
    <w:rsid w:val="00EC2B6B"/>
    <w:rsid w:val="00EC45C4"/>
    <w:rsid w:val="00EC5611"/>
    <w:rsid w:val="00EC5E8A"/>
    <w:rsid w:val="00EC796C"/>
    <w:rsid w:val="00ED3887"/>
    <w:rsid w:val="00ED40B3"/>
    <w:rsid w:val="00EE03F5"/>
    <w:rsid w:val="00EE0E64"/>
    <w:rsid w:val="00EE1BEF"/>
    <w:rsid w:val="00EE2495"/>
    <w:rsid w:val="00EE319C"/>
    <w:rsid w:val="00EE7050"/>
    <w:rsid w:val="00EF0E5B"/>
    <w:rsid w:val="00EF2DDD"/>
    <w:rsid w:val="00EF3CED"/>
    <w:rsid w:val="00EF6CB8"/>
    <w:rsid w:val="00F00561"/>
    <w:rsid w:val="00F033CA"/>
    <w:rsid w:val="00F036EB"/>
    <w:rsid w:val="00F03947"/>
    <w:rsid w:val="00F04294"/>
    <w:rsid w:val="00F046CA"/>
    <w:rsid w:val="00F06BC5"/>
    <w:rsid w:val="00F1032F"/>
    <w:rsid w:val="00F13BED"/>
    <w:rsid w:val="00F13F5D"/>
    <w:rsid w:val="00F149CF"/>
    <w:rsid w:val="00F14A14"/>
    <w:rsid w:val="00F164E9"/>
    <w:rsid w:val="00F2010C"/>
    <w:rsid w:val="00F22279"/>
    <w:rsid w:val="00F22528"/>
    <w:rsid w:val="00F23257"/>
    <w:rsid w:val="00F24C00"/>
    <w:rsid w:val="00F266C6"/>
    <w:rsid w:val="00F269E6"/>
    <w:rsid w:val="00F2715A"/>
    <w:rsid w:val="00F27DB9"/>
    <w:rsid w:val="00F30B6F"/>
    <w:rsid w:val="00F327E5"/>
    <w:rsid w:val="00F33257"/>
    <w:rsid w:val="00F365B0"/>
    <w:rsid w:val="00F368DA"/>
    <w:rsid w:val="00F37B34"/>
    <w:rsid w:val="00F42073"/>
    <w:rsid w:val="00F42721"/>
    <w:rsid w:val="00F43855"/>
    <w:rsid w:val="00F45897"/>
    <w:rsid w:val="00F45AEE"/>
    <w:rsid w:val="00F50C2E"/>
    <w:rsid w:val="00F50CE3"/>
    <w:rsid w:val="00F50E35"/>
    <w:rsid w:val="00F50E78"/>
    <w:rsid w:val="00F51F79"/>
    <w:rsid w:val="00F523BC"/>
    <w:rsid w:val="00F52CD7"/>
    <w:rsid w:val="00F55135"/>
    <w:rsid w:val="00F55F47"/>
    <w:rsid w:val="00F567A0"/>
    <w:rsid w:val="00F57767"/>
    <w:rsid w:val="00F6242D"/>
    <w:rsid w:val="00F645F8"/>
    <w:rsid w:val="00F64AF0"/>
    <w:rsid w:val="00F65F3A"/>
    <w:rsid w:val="00F677CB"/>
    <w:rsid w:val="00F67E32"/>
    <w:rsid w:val="00F70993"/>
    <w:rsid w:val="00F7271D"/>
    <w:rsid w:val="00F72B3F"/>
    <w:rsid w:val="00F72B69"/>
    <w:rsid w:val="00F769C3"/>
    <w:rsid w:val="00F808B6"/>
    <w:rsid w:val="00F81C6E"/>
    <w:rsid w:val="00F83C6B"/>
    <w:rsid w:val="00F8434A"/>
    <w:rsid w:val="00F843E4"/>
    <w:rsid w:val="00F84F16"/>
    <w:rsid w:val="00F84F4C"/>
    <w:rsid w:val="00F85F1A"/>
    <w:rsid w:val="00F96000"/>
    <w:rsid w:val="00FA2AEA"/>
    <w:rsid w:val="00FA5738"/>
    <w:rsid w:val="00FA774C"/>
    <w:rsid w:val="00FB060D"/>
    <w:rsid w:val="00FB0C12"/>
    <w:rsid w:val="00FB183F"/>
    <w:rsid w:val="00FB1CE1"/>
    <w:rsid w:val="00FB3037"/>
    <w:rsid w:val="00FB314B"/>
    <w:rsid w:val="00FB335C"/>
    <w:rsid w:val="00FB3E05"/>
    <w:rsid w:val="00FB411E"/>
    <w:rsid w:val="00FB6B22"/>
    <w:rsid w:val="00FB6BC3"/>
    <w:rsid w:val="00FB7ADB"/>
    <w:rsid w:val="00FC0CD5"/>
    <w:rsid w:val="00FC0EF8"/>
    <w:rsid w:val="00FC145A"/>
    <w:rsid w:val="00FC362C"/>
    <w:rsid w:val="00FC44EF"/>
    <w:rsid w:val="00FD03AC"/>
    <w:rsid w:val="00FD0890"/>
    <w:rsid w:val="00FD1285"/>
    <w:rsid w:val="00FD2355"/>
    <w:rsid w:val="00FD2711"/>
    <w:rsid w:val="00FD31FA"/>
    <w:rsid w:val="00FD4F75"/>
    <w:rsid w:val="00FD5537"/>
    <w:rsid w:val="00FE167E"/>
    <w:rsid w:val="00FE2878"/>
    <w:rsid w:val="00FE4B32"/>
    <w:rsid w:val="00FE5FCB"/>
    <w:rsid w:val="00FF0BD2"/>
    <w:rsid w:val="00FF0CBE"/>
    <w:rsid w:val="00FF1835"/>
    <w:rsid w:val="00FF1B8E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914383"/>
  <w15:chartTrackingRefBased/>
  <w15:docId w15:val="{C35DD3CE-3B84-4F47-BAF8-6FC7F760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G Times" w:hAnsi="CG Times"/>
      <w:sz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character" w:customStyle="1" w:styleId="normaltextrun">
    <w:name w:val="normaltextrun"/>
    <w:basedOn w:val="Fontepargpadro"/>
    <w:rsid w:val="00A515D1"/>
  </w:style>
  <w:style w:type="character" w:customStyle="1" w:styleId="eop">
    <w:name w:val="eop"/>
    <w:basedOn w:val="Fontepargpadro"/>
    <w:rsid w:val="00A51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RBEE\Util\BIB\DOC\RB-REP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RB-REP.dot</Template>
  <TotalTime>26</TotalTime>
  <Pages>2</Pages>
  <Words>76</Words>
  <Characters>460</Characters>
  <Application>Microsoft Office Word</Application>
  <DocSecurity>0</DocSecurity>
  <Lines>28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 - Registro de Envio de Projetos</vt:lpstr>
    </vt:vector>
  </TitlesOfParts>
  <Company>Ruy Bentes Engenharia de Estruturas</Company>
  <LinksUpToDate>false</LinksUpToDate>
  <CharactersWithSpaces>508</CharactersWithSpaces>
  <SharedDoc>false</SharedDoc>
  <HLinks>
    <vt:vector size="6" baseType="variant">
      <vt:variant>
        <vt:i4>4128877</vt:i4>
      </vt:variant>
      <vt:variant>
        <vt:i4>1024</vt:i4>
      </vt:variant>
      <vt:variant>
        <vt:i4>1025</vt:i4>
      </vt:variant>
      <vt:variant>
        <vt:i4>1</vt:i4>
      </vt:variant>
      <vt:variant>
        <vt:lpwstr>Image54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 - Registro de Envio de Projetos</dc:title>
  <dc:subject>Modelo de protocolo</dc:subject>
  <dc:creator>Ruy Bentes</dc:creator>
  <cp:keywords/>
  <dc:description/>
  <cp:lastModifiedBy>Cristovam Melo</cp:lastModifiedBy>
  <cp:revision>34</cp:revision>
  <cp:lastPrinted>2002-10-10T19:36:00Z</cp:lastPrinted>
  <dcterms:created xsi:type="dcterms:W3CDTF">2026-05-30T00:03:00Z</dcterms:created>
  <dcterms:modified xsi:type="dcterms:W3CDTF">2026-06-03T00:57:00Z</dcterms:modified>
  <dc:identifier/>
  <dc:language/>
</cp:coreProperties>
</file>