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1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4573" w:type="dxa"/>
        <w:tblLook w:val="01E0" w:firstRow="1" w:lastRow="1" w:firstColumn="1" w:lastColumn="1" w:noHBand="0" w:noVBand="0"/>
      </w:tblPr>
      <w:tblGrid>
        <w:gridCol w:w="1620"/>
        <w:gridCol w:w="4394"/>
        <w:gridCol w:w="1157"/>
        <w:gridCol w:w="1159"/>
        <w:gridCol w:w="2191"/>
        <w:gridCol w:w="4052"/>
      </w:tblGrid>
      <w:tr w:rsidR="00400C86" w14:paraId="08D8DFA7" w14:textId="77777777" w:rsidTr="00615068">
        <w:trPr>
          <w:gridAfter w:val="1"/>
          <w:wAfter w:w="4052" w:type="dxa"/>
        </w:trPr>
        <w:tc>
          <w:tcPr>
            <w:tcW w:w="8330" w:type="dxa"/>
            <w:gridSpan w:val="4"/>
          </w:tcPr>
          <w:p w14:paraId="239FD4CB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 xml:space="preserve">REGISTRO DE ENVIO DE PROJETOS                 REP-</w:t>
            </w:r>
          </w:p>
        </w:tc>
        <w:tc>
          <w:tcPr>
            <w:tcW w:w="2191" w:type="dxa"/>
          </w:tcPr>
          <w:p w14:paraId="426F01B2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/>
                <w:b/>
                <w:sz w:val="32"/>
              </w:rPr>
            </w:pPr>
            <w:proofErr w:type="gramStart"/>
            <w:r>
              <w:rPr>
                <w:rFonts w:ascii="Tahoma" w:hAnsi="Tahoma"/>
                <w:b/>
                <w:sz w:val="32"/>
              </w:rPr>
              <w:t xml:space="preserve">001</w:t>
            </w:r>
          </w:p>
          <w:p w14:paraId="45B34131" w14:textId="77777777" w:rsidR="00667A26" w:rsidRDefault="00667A2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</w:p>
        </w:tc>
      </w:tr>
      <w:tr w:rsidR="009147A3" w14:paraId="582D5412" w14:textId="77777777" w:rsidTr="00574805">
        <w:tblPrEx>
          <w:tblCellMar>
            <w:left w:w="1" w:type="dxa"/>
            <w:right w:w="1" w:type="dxa"/>
          </w:tblCellMar>
          <w:tblLook w:val="0000" w:firstRow="0" w:lastRow="0" w:firstColumn="0" w:lastColumn="0" w:noHBand="0" w:noVBand="0"/>
        </w:tblPrEx>
        <w:trPr>
          <w:trHeight w:hRule="exact" w:val="400"/>
        </w:trPr>
        <w:tc>
          <w:tcPr>
            <w:tcW w:w="1620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 xml:space="preserve">Data:</w:t>
            </w:r>
          </w:p>
        </w:tc>
        <w:tc>
          <w:tcPr>
            <w:tcW w:w="4394" w:type="dxa"/>
            <w:vAlign w:val="center"/>
          </w:tcPr>
          <w:p w14:paraId="5EB9B9E2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27/06/2026</w:t>
            </w:r>
          </w:p>
        </w:tc>
        <w:tc>
          <w:tcPr>
            <w:tcW w:w="1157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7401" w:type="dxa"/>
            <w:gridSpan w:val="3"/>
            <w:vAlign w:val="center"/>
          </w:tcPr>
          <w:p w14:paraId="161D084B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Cristovam Melo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1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620"/>
        <w:gridCol w:w="4394"/>
        <w:gridCol w:w="1157"/>
        <w:gridCol w:w="7401"/>
      </w:tblGrid>
      <w:tr w:rsidR="009147A3" w14:paraId="0FBFF768" w14:textId="77777777" w:rsidTr="0078257C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  <w:vAlign w:val="center"/>
          </w:tcPr>
          <w:p w14:paraId="72D3DC04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Inbrac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  <w:vAlign w:val="center"/>
          </w:tcPr>
          <w:p w14:paraId="44AC7D30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Centro de Eventos Cuiabá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6"/>
        <w:gridCol w:w="232"/>
        <w:gridCol w:w="8564"/>
      </w:tblGrid>
      <w:tr w:rsidR="009147A3" w14:paraId="12B3C0C4" w14:textId="77777777" w:rsidTr="00945DA1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7"/>
        <w:gridCol w:w="8795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proofErr w:type="spellStart"/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  <w:proofErr w:type="spellEnd"/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5000" w:type="pct"/>
        <w:tblInd w:w="24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938"/>
        <w:gridCol w:w="1418"/>
        <w:gridCol w:w="8475"/>
        <w:gridCol w:w="1711"/>
      </w:tblGrid>
      <w:tr w:rsidR="009147A3" w14:paraId="0623380E" w14:textId="77777777" w:rsidTr="00667A26">
        <w:trPr>
          <w:tblHeader/>
        </w:trPr>
        <w:tc>
          <w:tcPr>
            <w:tcW w:w="293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8475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F207-CEC-PVS2-V207-R0.PDF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V207=V217 -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01/06/2026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F208-CEC-PVS2-V208-R0.PDF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V208=V218 -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01/06/2026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F224-CEC-PVS2-V544-R0.PDF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F224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V544 -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01/06/2026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F230-CEC-PVS2-V401-R0.PDF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V401=V402 -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F231-CEC-PVS2-V403-R0.PDF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V403=V404 -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F232-CEC-PVS2-V407-R0.PDF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V407=V408 -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F233-CEC-PVS2-V417-R0.PDF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V417=V421 -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F234-CEC-PVS2-V419-R0.PDF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V419=V420 -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F235-CEC-PVS2-V425-R0.PDF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V425=V426 - FORMA E ARMAÇÃO (2x)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F248-CEC-PVS2-V269-R0.PDF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V269=V271 -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F249-CEC-PVS2-V273-R0.PDF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F249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V273=V283=V286=V290=V418=V422 - FORMA E ARMAÇÃO (6x)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F250-CEC-PVS2-V275-R0.PDF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V275=V276=V277=V293=V294=V295 - FORMA E ARMAÇÃO (6x)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F251-CEC-PVS2-V274-R0.PDF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V274 -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F252-CEC-PVS2-V147-R0.PDF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V147 -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F253-CEC-PVS2-V166-R0.PDF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V166 -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F254-CEC-PVS2-V261-R0.PDF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V261 -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F255-CEC-PVS2-V262-R0.PDF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V262 -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F256-CEC-PVS2-V267-R0.PDF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F256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V267 -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F257-CEC-PVS2-V278-R0.PDF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V278 -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F065-CEC-PV2-P07-R0.PDF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MEDIDAS EM "cm" - 1 -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F066-CEC-PV2-P08-R0.PDF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F066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P8=P80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F067-CEC-PV2-P09-R0.PDF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MEDIDAS EM "cm" - 1 -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F068-CEC-PV2-P10-R0.PDF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P10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F069-CEC-PV2-P11-R0.PDF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F069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P11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23/03/2026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F071-CEC-PV2-P13-R0.PDF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F071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P13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23/03/2026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F103-CEC-PV2-P24-R0.PDF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P24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24/03/2026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F104-CEC-PV2-P40-R0.PDF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P40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24/03/2026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F105-CEC-PV2-P48-R0.PDF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P48=P65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24/03/2026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F106-CEC-PV2-P81-R0.PDF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F106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P81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F107-CEC-PV2-P82-R0.PDF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P82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F108-CEC-PV2-P83-R0.PDF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F108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P83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24/03/2026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F111-CEC-PV2-P85-R0.PDF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F111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P85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F112-CEC-PV2-P86-R0.PDF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F112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PAVILHÃO 2 - P86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25/03/2026</w:t>
            </w:r>
          </w:p>
        </w:tc>
      </w:tr>
      <w:bookmarkEnd w:id="0"/>
      <w:tr w:rsidR="00C82542" w:rsidRPr="00F808B6" w14:paraId="75E05753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6607354" w14:textId="77777777" w:rsidR="00C82542" w:rsidRDefault="00C82542" w:rsidP="009C79EB">
            <w:pPr>
              <w:ind w:left="113"/>
              <w:jc w:val="center"/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0D352B25" w14:textId="77777777" w:rsidR="00C82542" w:rsidRDefault="00C82542" w:rsidP="009C79EB">
            <w:pPr>
              <w:jc w:val="center"/>
            </w:pP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4BC4E4CF" w14:textId="77777777" w:rsidR="00C82542" w:rsidRDefault="00C82542" w:rsidP="009C79EB">
            <w:pPr>
              <w:jc w:val="center"/>
            </w:pP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C625" w14:textId="77777777" w:rsidR="00C82542" w:rsidRDefault="00C82542" w:rsidP="009C79EB">
            <w:pPr>
              <w:jc w:val="center"/>
            </w:pPr>
          </w:p>
        </w:tc>
      </w:tr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Observação: </w:t>
      </w:r>
    </w:p>
    <w:sectPr w:rsidR="00E61FBA" w:rsidRPr="003E26E0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B5FA" w14:textId="77777777" w:rsidR="008E5446" w:rsidRDefault="008E5446">
      <w:r>
        <w:separator/>
      </w:r>
    </w:p>
  </w:endnote>
  <w:endnote w:type="continuationSeparator" w:id="0">
    <w:p w14:paraId="2F91DD23" w14:textId="77777777" w:rsidR="008E5446" w:rsidRDefault="008E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D5BE3" w14:textId="77777777" w:rsidR="008E5446" w:rsidRDefault="008E5446">
      <w:r>
        <w:separator/>
      </w:r>
    </w:p>
  </w:footnote>
  <w:footnote w:type="continuationSeparator" w:id="0">
    <w:p w14:paraId="75582D39" w14:textId="77777777" w:rsidR="008E5446" w:rsidRDefault="008E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3CE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18BB"/>
    <w:rsid w:val="002F3EAE"/>
    <w:rsid w:val="002F4C64"/>
    <w:rsid w:val="002F63FF"/>
    <w:rsid w:val="002F72B2"/>
    <w:rsid w:val="00300888"/>
    <w:rsid w:val="00302EAA"/>
    <w:rsid w:val="00303749"/>
    <w:rsid w:val="00303F93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4D09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3B6A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5AE5"/>
    <w:rsid w:val="003F78C3"/>
    <w:rsid w:val="00400C86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2CC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74805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068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A26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57C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1B8"/>
    <w:rsid w:val="008D245A"/>
    <w:rsid w:val="008D36E7"/>
    <w:rsid w:val="008D4F5C"/>
    <w:rsid w:val="008D752D"/>
    <w:rsid w:val="008E0892"/>
    <w:rsid w:val="008E2B5B"/>
    <w:rsid w:val="008E2F9C"/>
    <w:rsid w:val="008E5446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45DA1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C79EB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1BD0"/>
    <w:rsid w:val="00C82542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243B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470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26</TotalTime>
  <Pages>2</Pages>
  <Words>76</Words>
  <Characters>460</Characters>
  <Application>Microsoft Office Word</Application>
  <DocSecurity>0</DocSecurity>
  <Lines>28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508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Cristovam Melo</cp:lastModifiedBy>
  <cp:revision>34</cp:revision>
  <cp:lastPrinted>2002-10-10T19:36:00Z</cp:lastPrinted>
  <dcterms:created xsi:type="dcterms:W3CDTF">2026-05-30T00:03:00Z</dcterms:created>
  <dcterms:modified xsi:type="dcterms:W3CDTF">2026-06-03T00:57:00Z</dcterms:modified>
  <dc:identifier/>
  <dc:language/>
</cp:coreProperties>
</file>