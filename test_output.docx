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1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330"/>
        <w:gridCol w:w="2191"/>
      </w:tblGrid>
      <w:tr w:rsidR="009147A3" w14:paraId="68FB8125" w14:textId="77777777">
        <w:tc>
          <w:tcPr>
            <w:tcW w:w="8330" w:type="dxa"/>
          </w:tcPr>
          <w:p w14:paraId="65367F1B" w14:textId="77777777" w:rsidR="009147A3" w:rsidRDefault="000E2632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 xml:space="preserve">REGISTRO DE ENVIO DE PROJETOS                 REP-</w:t>
            </w:r>
          </w:p>
        </w:tc>
        <w:tc>
          <w:tcPr>
            <w:tcW w:w="709" w:type="dxa"/>
          </w:tcPr>
          <w:p w14:paraId="76B71708" w14:textId="518191C2" w:rsidR="001D3C0A" w:rsidRPr="00A96BB9" w:rsidRDefault="00A96BB9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proofErr w:type="gramStart"/>
            <w:r w:rsidRPr="00A96BB9">
              <w:rPr>
                <w:rFonts w:ascii="Tahoma" w:hAnsi="Tahoma" w:cs="Tahoma"/>
                <w:b/>
                <w:sz w:val="32"/>
              </w:rPr>
              <w:t xml:space="preserve">001</w:t>
            </w:r>
          </w:p>
        </w:tc>
      </w:tr>
    </w:tbl>
    <w:p w14:paraId="1396505F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A96BB9" w14:paraId="582D5412" w14:textId="77777777" w:rsidTr="00A96BB9">
        <w:trPr>
          <w:trHeight w:hRule="exact" w:val="400"/>
        </w:trPr>
        <w:tc>
          <w:tcPr>
            <w:tcW w:w="1594" w:type="dxa"/>
          </w:tcPr>
          <w:p w14:paraId="0895FD85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 xml:space="preserve">Data:</w:t>
            </w:r>
          </w:p>
        </w:tc>
        <w:tc>
          <w:tcPr>
            <w:tcW w:w="4325" w:type="dxa"/>
          </w:tcPr>
          <w:p w14:paraId="7D2B82D9" w14:textId="413C0B67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 w:rsidRPr="00A96BB9">
              <w:rPr>
                <w:rFonts w:ascii="Tahoma" w:hAnsi="Tahoma" w:cs="Tahoma"/>
                <w:b/>
                <w:sz w:val="20"/>
              </w:rPr>
              <w:t xml:space="preserve"> </w:t>
            </w: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 xml:space="preserve">02/06/2026</w:t>
            </w:r>
          </w:p>
        </w:tc>
        <w:tc>
          <w:tcPr>
            <w:tcW w:w="1139" w:type="dxa"/>
          </w:tcPr>
          <w:p w14:paraId="0947AD21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7284" w:type="dxa"/>
          </w:tcPr>
          <w:p w14:paraId="1DC98CDA" w14:textId="69B631E1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 xml:space="preserve">Cristovam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A96BB9" w14:paraId="0FBFF768" w14:textId="77777777" w:rsidTr="00A96BB9">
        <w:trPr>
          <w:trHeight w:hRule="exact" w:val="400"/>
        </w:trPr>
        <w:tc>
          <w:tcPr>
            <w:tcW w:w="1594" w:type="dxa"/>
          </w:tcPr>
          <w:p w14:paraId="1F3AD2DC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4325" w:type="dxa"/>
          </w:tcPr>
          <w:p w14:paraId="2EB7F5B3" w14:textId="2E105234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 xml:space="preserve">Inbrac</w:t>
            </w:r>
          </w:p>
        </w:tc>
        <w:tc>
          <w:tcPr>
            <w:tcW w:w="1139" w:type="dxa"/>
          </w:tcPr>
          <w:p w14:paraId="62599B35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7284" w:type="dxa"/>
          </w:tcPr>
          <w:p w14:paraId="22A42F86" w14:textId="21269A80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 w:rsidRPr="00A96BB9">
              <w:rPr>
                <w:rFonts w:ascii="Tahoma" w:hAnsi="Tahoma" w:cs="Tahoma"/>
                <w:b/>
                <w:sz w:val="20"/>
              </w:rPr>
              <w:t xml:space="preserve"> </w:t>
            </w: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 xml:space="preserve">Centro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1"/>
        <w:gridCol w:w="228"/>
        <w:gridCol w:w="8424"/>
      </w:tblGrid>
      <w:tr w:rsidR="009147A3" w14:paraId="12B3C0C4" w14:textId="77777777" w:rsidTr="00195D58">
        <w:trPr>
          <w:trHeight w:hRule="exact" w:val="400"/>
        </w:trPr>
        <w:tc>
          <w:tcPr>
            <w:tcW w:w="5681" w:type="dxa"/>
            <w:tcBorders>
              <w:top w:val="single" w:sz="12" w:space="0" w:color="auto"/>
              <w:bottom w:val="single" w:sz="6" w:space="0" w:color="auto"/>
            </w:tcBorders>
          </w:tcPr>
          <w:p w14:paraId="08CE1810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Destinatário</w:t>
            </w:r>
          </w:p>
        </w:tc>
        <w:tc>
          <w:tcPr>
            <w:tcW w:w="228" w:type="dxa"/>
            <w:tcBorders>
              <w:top w:val="single" w:sz="12" w:space="0" w:color="auto"/>
              <w:bottom w:val="single" w:sz="6" w:space="0" w:color="auto"/>
            </w:tcBorders>
          </w:tcPr>
          <w:p w14:paraId="657DDFD3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12" w:space="0" w:color="auto"/>
              <w:bottom w:val="single" w:sz="6" w:space="0" w:color="auto"/>
            </w:tcBorders>
          </w:tcPr>
          <w:p w14:paraId="29007C7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Empresa</w:t>
            </w:r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4860" w:type="pct"/>
        <w:tblInd w:w="24" w:type="dxa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  <w:insideV w:val="single" w:sz="6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796"/>
        <w:gridCol w:w="709"/>
        <w:gridCol w:w="9508"/>
        <w:gridCol w:w="1122"/>
      </w:tblGrid>
      <w:tr w:rsidR="009147A3" w14:paraId="0623380E" w14:textId="77777777" w:rsidTr="00380596">
        <w:trPr>
          <w:tblHeader/>
        </w:trPr>
        <w:tc>
          <w:tcPr>
            <w:tcW w:w="2796" w:type="dxa"/>
            <w:tcBorders>
              <w:top w:val="single" w:sz="12" w:space="0" w:color="auto"/>
              <w:bottom w:val="single" w:sz="6" w:space="0" w:color="auto"/>
            </w:tcBorders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9508" w:type="dxa"/>
            <w:tcBorders>
              <w:top w:val="single" w:sz="12" w:space="0" w:color="auto"/>
              <w:bottom w:val="single" w:sz="6" w:space="0" w:color="auto"/>
            </w:tcBorders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122" w:type="dxa"/>
            <w:tcBorders>
              <w:top w:val="single" w:sz="12" w:space="0" w:color="auto"/>
              <w:bottom w:val="single" w:sz="6" w:space="0" w:color="auto"/>
            </w:tcBorders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 w:rsidR="006C61A5" w:rsidRPr="00F808B6" w14:paraId="4A87A32E" w14:textId="77777777" w:rsidTr="00380596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796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bottom"/>
          </w:tcPr>
          <w:p w14:paraId="50431869" w14:textId="77777777" w:rsidR="006C61A5" w:rsidRPr="00A96BB9" w:rsidRDefault="006C61A5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bottom"/>
          </w:tcPr>
          <w:p w14:paraId="390C5A6C" w14:textId="77777777" w:rsidR="006C61A5" w:rsidRPr="0029001F" w:rsidRDefault="006C61A5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</w:p>
        </w:tc>
        <w:tc>
          <w:tcPr>
            <w:tcW w:w="9508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bottom"/>
          </w:tcPr>
          <w:p w14:paraId="29F5B8C1" w14:textId="77777777" w:rsidR="006C61A5" w:rsidRPr="0029001F" w:rsidRDefault="006C61A5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122" w:type="dxa"/>
            <w:tcBorders>
              <w:top w:val="nil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2BD7D95" w14:textId="77777777" w:rsidR="006C61A5" w:rsidRPr="0029001F" w:rsidRDefault="006C61A5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</w:p>
        </w:tc>
      </w:tr>
      <w:bookmarkEnd w:id="0"/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t xml:space="preserve">Observação: </w:t>
      </w:r>
    </w:p>
    <w:p w14:paraId="6E220D2B" w14:textId="7D4AD22E" w:rsidR="00A307BF" w:rsidRDefault="00A307BF">
      <w:pPr>
        <w:jc w:val="both"/>
      </w:pPr>
    </w:p>
    <w:sectPr w:rsidR="00A307BF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83E8" w14:textId="77777777" w:rsidR="00C20DEA" w:rsidRDefault="00C20DEA">
      <w:r>
        <w:separator/>
      </w:r>
    </w:p>
  </w:endnote>
  <w:endnote w:type="continuationSeparator" w:id="0">
    <w:p w14:paraId="0F63396F" w14:textId="77777777" w:rsidR="00C20DEA" w:rsidRDefault="00C20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78879" w14:textId="77777777" w:rsidR="00C20DEA" w:rsidRDefault="00C20DEA">
      <w:r>
        <w:separator/>
      </w:r>
    </w:p>
  </w:footnote>
  <w:footnote w:type="continuationSeparator" w:id="0">
    <w:p w14:paraId="417DAABF" w14:textId="77777777" w:rsidR="00C20DEA" w:rsidRDefault="00C20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5AA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C56BC"/>
    <w:rsid w:val="001C7DAF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5F2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3DB2"/>
    <w:rsid w:val="002F3EAE"/>
    <w:rsid w:val="002F4C64"/>
    <w:rsid w:val="002F63FF"/>
    <w:rsid w:val="002F72B2"/>
    <w:rsid w:val="00300888"/>
    <w:rsid w:val="00302EAA"/>
    <w:rsid w:val="00303749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596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78C3"/>
    <w:rsid w:val="004017E3"/>
    <w:rsid w:val="00402651"/>
    <w:rsid w:val="00402E80"/>
    <w:rsid w:val="004035C7"/>
    <w:rsid w:val="00405D9F"/>
    <w:rsid w:val="00406AED"/>
    <w:rsid w:val="00407712"/>
    <w:rsid w:val="00414C89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1A5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079C2"/>
    <w:rsid w:val="00710782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45A"/>
    <w:rsid w:val="008D36E7"/>
    <w:rsid w:val="008D4F5C"/>
    <w:rsid w:val="008D752D"/>
    <w:rsid w:val="008E0892"/>
    <w:rsid w:val="008E2B5B"/>
    <w:rsid w:val="008E2F9C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3C0F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BB9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4E42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51E3"/>
    <w:rsid w:val="00BF62E2"/>
    <w:rsid w:val="00BF7574"/>
    <w:rsid w:val="00C01D4C"/>
    <w:rsid w:val="00C04053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0DEA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187B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4C79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1EDC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379D9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80A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D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66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665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5</TotalTime>
  <Pages>2</Pages>
  <Words>85</Words>
  <Characters>450</Characters>
  <Application>Microsoft Office Word</Application>
  <DocSecurity>0</DocSecurity>
  <Lines>64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497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Cristovam Melo</cp:lastModifiedBy>
  <cp:revision>11</cp:revision>
  <cp:lastPrinted>2002-10-10T19:36:00Z</cp:lastPrinted>
  <dcterms:created xsi:type="dcterms:W3CDTF">2026-05-31T22:16:00Z</dcterms:created>
  <dcterms:modified xsi:type="dcterms:W3CDTF">2026-05-31T22:38:00Z</dcterms:modified>
  <dc:identifier/>
  <dc:language/>
</cp:coreProperties>
</file>