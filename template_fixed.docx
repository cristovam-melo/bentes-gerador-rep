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513B0" w14:textId="7BAFE186" w:rsidR="009147A3" w:rsidRDefault="00970AA9">
      <w:pPr>
        <w:pBdr>
          <w:bottom w:val="single" w:sz="12" w:space="1" w:color="auto"/>
        </w:pBdr>
        <w:tabs>
          <w:tab w:val="left" w:pos="1531"/>
          <w:tab w:val="left" w:pos="5041"/>
          <w:tab w:val="left" w:pos="5288"/>
          <w:tab w:val="left" w:pos="6348"/>
          <w:tab w:val="left" w:pos="10080"/>
        </w:tabs>
        <w:suppressAutoHyphens/>
        <w:spacing w:before="104" w:after="55"/>
        <w:rPr>
          <w:rFonts w:ascii="Tahoma" w:hAnsi="Tahoma" w:cs="Tahoma"/>
          <w:b/>
          <w:sz w:val="32"/>
        </w:rPr>
      </w:pPr>
      <w:bookmarkStart w:id="0" w:name="_Hlk171530311"/>
      <w:r w:rsidRPr="00634923">
        <w:rPr>
          <w:noProof/>
        </w:rPr>
        <w:drawing>
          <wp:inline distT="0" distB="0" distL="0" distR="0" wp14:anchorId="71FBD478" wp14:editId="02D9E196">
            <wp:extent cx="2838450" cy="561975"/>
            <wp:effectExtent l="0" t="0" r="0" b="0"/>
            <wp:docPr id="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330"/>
        <w:gridCol w:w="2191"/>
      </w:tblGrid>
      <w:tr w:rsidR="009147A3" w14:paraId="68FB8125" w14:textId="77777777">
        <w:tc>
          <w:tcPr>
            <w:tcW w:w="8330" w:type="dxa"/>
          </w:tcPr>
          <w:p w14:paraId="65367F1B" w14:textId="77777777" w:rsidR="009147A3" w:rsidRDefault="000E2632">
            <w:pPr>
              <w:suppressAutoHyphens/>
              <w:spacing w:before="104" w:after="55"/>
              <w:rPr>
                <w:rFonts w:ascii="Tahoma" w:hAnsi="Tahoma" w:cs="Tahoma"/>
                <w:b/>
                <w:sz w:val="32"/>
              </w:rPr>
            </w:pPr>
            <w:r>
              <w:rPr>
                <w:rFonts w:ascii="Tahoma" w:hAnsi="Tahoma" w:cs="Tahoma"/>
                <w:b/>
                <w:sz w:val="32"/>
              </w:rPr>
              <w:t>REGISTRO DE ENVIO DE PROJETOS                 REP-</w:t>
            </w:r>
          </w:p>
        </w:tc>
        <w:tc>
          <w:tcPr>
            <w:tcW w:w="709" w:type="dxa"/>
          </w:tcPr>
          <w:p w14:paraId="76B71708" w14:textId="518191C2" w:rsidR="001D3C0A" w:rsidRPr="00A96BB9" w:rsidRDefault="00A96BB9">
            <w:pPr>
              <w:suppressAutoHyphens/>
              <w:spacing w:before="104" w:after="55"/>
              <w:rPr>
                <w:rFonts w:ascii="Tahoma" w:hAnsi="Tahoma" w:cs="Tahoma"/>
                <w:b/>
                <w:sz w:val="32"/>
              </w:rPr>
            </w:pPr>
            <w:proofErr w:type="gramStart"/>
            <w:r w:rsidRPr="00A96BB9">
              <w:rPr>
                <w:rFonts w:ascii="Tahoma" w:hAnsi="Tahoma" w:cs="Tahoma"/>
                <w:b/>
                <w:sz w:val="32"/>
              </w:rPr>
              <w:t xml:space="preserve">{{ </w:t>
            </w:r>
            <w:proofErr w:type="spellStart"/>
            <w:r w:rsidRPr="00A96BB9">
              <w:rPr>
                <w:rFonts w:ascii="Tahoma" w:hAnsi="Tahoma" w:cs="Tahoma"/>
                <w:b/>
                <w:sz w:val="32"/>
              </w:rPr>
              <w:t>numero</w:t>
            </w:r>
            <w:proofErr w:type="gramEnd"/>
            <w:r w:rsidRPr="00A96BB9">
              <w:rPr>
                <w:rFonts w:ascii="Tahoma" w:hAnsi="Tahoma" w:cs="Tahoma"/>
                <w:b/>
                <w:sz w:val="32"/>
              </w:rPr>
              <w:t>_rep</w:t>
            </w:r>
            <w:proofErr w:type="spellEnd"/>
            <w:r w:rsidRPr="00A96BB9">
              <w:rPr>
                <w:rFonts w:ascii="Tahoma" w:hAnsi="Tahoma" w:cs="Tahoma"/>
                <w:b/>
                <w:sz w:val="32"/>
              </w:rPr>
              <w:t xml:space="preserve"> }}</w:t>
            </w:r>
          </w:p>
        </w:tc>
      </w:tr>
    </w:tbl>
    <w:p w14:paraId="1396505F" w14:textId="77777777" w:rsidR="009147A3" w:rsidRDefault="009147A3">
      <w:pPr>
        <w:tabs>
          <w:tab w:val="left" w:pos="1531"/>
          <w:tab w:val="left" w:pos="5041"/>
          <w:tab w:val="left" w:pos="5288"/>
          <w:tab w:val="left" w:pos="6348"/>
          <w:tab w:val="left" w:pos="10080"/>
        </w:tabs>
        <w:suppressAutoHyphens/>
        <w:spacing w:before="104" w:after="55"/>
        <w:rPr>
          <w:rFonts w:ascii="Tahoma" w:hAnsi="Tahoma" w:cs="Tahoma"/>
          <w:b/>
          <w:sz w:val="32"/>
        </w:rPr>
      </w:pPr>
    </w:p>
    <w:tbl>
      <w:tblPr>
        <w:tblW w:w="4921" w:type="pct"/>
        <w:tblInd w:w="1" w:type="dxa"/>
        <w:tblLayout w:type="fixed"/>
        <w:tblCellMar>
          <w:left w:w="1" w:type="dxa"/>
          <w:right w:w="1" w:type="dxa"/>
        </w:tblCellMar>
        <w:tblLook w:val="0000" w:firstRow="0" w:lastRow="0" w:firstColumn="0" w:lastColumn="0" w:noHBand="0" w:noVBand="0"/>
      </w:tblPr>
      <w:tblGrid>
        <w:gridCol w:w="1594"/>
        <w:gridCol w:w="4325"/>
        <w:gridCol w:w="1139"/>
        <w:gridCol w:w="7284"/>
      </w:tblGrid>
      <w:tr w:rsidR="00A96BB9" w14:paraId="582D5412" w14:textId="77777777" w:rsidTr="00A96BB9">
        <w:trPr>
          <w:trHeight w:hRule="exact" w:val="400"/>
        </w:trPr>
        <w:tc>
          <w:tcPr>
            <w:tcW w:w="1594" w:type="dxa"/>
          </w:tcPr>
          <w:p w14:paraId="0895FD85" w14:textId="77777777" w:rsidR="00A96BB9" w:rsidRDefault="00A96BB9" w:rsidP="00A96BB9">
            <w:pPr>
              <w:tabs>
                <w:tab w:val="left" w:pos="-720"/>
              </w:tabs>
              <w:suppressAutoHyphens/>
              <w:spacing w:before="104" w:after="55"/>
              <w:rPr>
                <w:rFonts w:ascii="Tahoma" w:hAnsi="Tahoma" w:cs="Tahoma"/>
                <w:b/>
                <w:spacing w:val="-2"/>
                <w:sz w:val="20"/>
              </w:rPr>
            </w:pPr>
            <w:r>
              <w:rPr>
                <w:rFonts w:ascii="Tahoma" w:hAnsi="Tahoma" w:cs="Tahoma"/>
                <w:b/>
                <w:spacing w:val="-2"/>
                <w:sz w:val="20"/>
              </w:rPr>
              <w:t>Data:</w:t>
            </w:r>
          </w:p>
        </w:tc>
        <w:tc>
          <w:tcPr>
            <w:tcW w:w="4325" w:type="dxa"/>
          </w:tcPr>
          <w:p w14:paraId="7D2B82D9" w14:textId="413C0B67" w:rsidR="00A96BB9" w:rsidRPr="00A96BB9" w:rsidRDefault="00A96BB9" w:rsidP="00A96BB9">
            <w:pPr>
              <w:tabs>
                <w:tab w:val="left" w:pos="-720"/>
              </w:tabs>
              <w:suppressAutoHyphens/>
              <w:spacing w:before="104" w:after="55"/>
              <w:rPr>
                <w:rFonts w:ascii="Tahoma" w:hAnsi="Tahoma" w:cs="Tahoma"/>
                <w:b/>
                <w:spacing w:val="-3"/>
                <w:sz w:val="20"/>
              </w:rPr>
            </w:pPr>
            <w:r w:rsidRPr="00A96BB9">
              <w:rPr>
                <w:rFonts w:ascii="Tahoma" w:hAnsi="Tahoma" w:cs="Tahoma"/>
                <w:b/>
                <w:sz w:val="20"/>
              </w:rPr>
              <w:t xml:space="preserve"> </w:t>
            </w:r>
            <w:proofErr w:type="gramStart"/>
            <w:r w:rsidRPr="00A96BB9">
              <w:rPr>
                <w:rFonts w:ascii="Tahoma" w:hAnsi="Tahoma" w:cs="Tahoma"/>
                <w:b/>
                <w:sz w:val="20"/>
              </w:rPr>
              <w:t xml:space="preserve">{{ </w:t>
            </w:r>
            <w:proofErr w:type="spellStart"/>
            <w:r w:rsidRPr="00A96BB9">
              <w:rPr>
                <w:rFonts w:ascii="Tahoma" w:hAnsi="Tahoma" w:cs="Tahoma"/>
                <w:b/>
                <w:sz w:val="20"/>
              </w:rPr>
              <w:t>data</w:t>
            </w:r>
            <w:proofErr w:type="gramEnd"/>
            <w:r w:rsidRPr="00A96BB9">
              <w:rPr>
                <w:rFonts w:ascii="Tahoma" w:hAnsi="Tahoma" w:cs="Tahoma"/>
                <w:b/>
                <w:sz w:val="20"/>
              </w:rPr>
              <w:t>_atual</w:t>
            </w:r>
            <w:proofErr w:type="spellEnd"/>
            <w:r w:rsidRPr="00A96BB9">
              <w:rPr>
                <w:rFonts w:ascii="Tahoma" w:hAnsi="Tahoma" w:cs="Tahoma"/>
                <w:b/>
                <w:sz w:val="20"/>
              </w:rPr>
              <w:t xml:space="preserve"> }}</w:t>
            </w:r>
          </w:p>
        </w:tc>
        <w:tc>
          <w:tcPr>
            <w:tcW w:w="1139" w:type="dxa"/>
          </w:tcPr>
          <w:p w14:paraId="0947AD21" w14:textId="77777777" w:rsidR="00A96BB9" w:rsidRDefault="00A96BB9" w:rsidP="00A96BB9">
            <w:pPr>
              <w:tabs>
                <w:tab w:val="left" w:pos="-720"/>
              </w:tabs>
              <w:suppressAutoHyphens/>
              <w:spacing w:before="104" w:after="55"/>
              <w:rPr>
                <w:rFonts w:ascii="Tahoma" w:hAnsi="Tahoma" w:cs="Tahoma"/>
                <w:b/>
                <w:spacing w:val="-2"/>
                <w:sz w:val="20"/>
              </w:rPr>
            </w:pPr>
            <w:r>
              <w:rPr>
                <w:rFonts w:ascii="Tahoma" w:hAnsi="Tahoma" w:cs="Tahoma"/>
                <w:b/>
                <w:spacing w:val="-2"/>
                <w:sz w:val="20"/>
              </w:rPr>
              <w:t>De:</w:t>
            </w:r>
          </w:p>
        </w:tc>
        <w:tc>
          <w:tcPr>
            <w:tcW w:w="7284" w:type="dxa"/>
          </w:tcPr>
          <w:p w14:paraId="1DC98CDA" w14:textId="69B631E1" w:rsidR="00A96BB9" w:rsidRPr="00A96BB9" w:rsidRDefault="00A96BB9" w:rsidP="00A96BB9">
            <w:pPr>
              <w:tabs>
                <w:tab w:val="left" w:pos="-720"/>
              </w:tabs>
              <w:suppressAutoHyphens/>
              <w:spacing w:before="104" w:after="55"/>
              <w:rPr>
                <w:rFonts w:ascii="Tahoma" w:hAnsi="Tahoma" w:cs="Tahoma"/>
                <w:b/>
                <w:spacing w:val="-3"/>
                <w:sz w:val="20"/>
              </w:rPr>
            </w:pPr>
            <w:proofErr w:type="gramStart"/>
            <w:r w:rsidRPr="00A96BB9">
              <w:rPr>
                <w:rFonts w:ascii="Tahoma" w:hAnsi="Tahoma" w:cs="Tahoma"/>
                <w:b/>
                <w:sz w:val="20"/>
              </w:rPr>
              <w:t>{{ remetente</w:t>
            </w:r>
            <w:proofErr w:type="gramEnd"/>
            <w:r w:rsidRPr="00A96BB9">
              <w:rPr>
                <w:rFonts w:ascii="Tahoma" w:hAnsi="Tahoma" w:cs="Tahoma"/>
                <w:b/>
                <w:sz w:val="20"/>
              </w:rPr>
              <w:t xml:space="preserve"> }}</w:t>
            </w:r>
          </w:p>
        </w:tc>
      </w:tr>
    </w:tbl>
    <w:p w14:paraId="5DFF1E50" w14:textId="77777777" w:rsidR="009147A3" w:rsidRDefault="009147A3">
      <w:pPr>
        <w:tabs>
          <w:tab w:val="left" w:pos="1531"/>
          <w:tab w:val="left" w:pos="5041"/>
          <w:tab w:val="left" w:pos="5288"/>
          <w:tab w:val="left" w:pos="6348"/>
          <w:tab w:val="left" w:pos="10080"/>
        </w:tabs>
        <w:suppressAutoHyphens/>
        <w:rPr>
          <w:rFonts w:ascii="Times New Roman" w:hAnsi="Times New Roman"/>
          <w:b/>
          <w:spacing w:val="-3"/>
        </w:rPr>
      </w:pPr>
    </w:p>
    <w:tbl>
      <w:tblPr>
        <w:tblW w:w="4921" w:type="pct"/>
        <w:tblInd w:w="1" w:type="dxa"/>
        <w:tblLayout w:type="fixed"/>
        <w:tblCellMar>
          <w:left w:w="1" w:type="dxa"/>
          <w:right w:w="1" w:type="dxa"/>
        </w:tblCellMar>
        <w:tblLook w:val="0000" w:firstRow="0" w:lastRow="0" w:firstColumn="0" w:lastColumn="0" w:noHBand="0" w:noVBand="0"/>
      </w:tblPr>
      <w:tblGrid>
        <w:gridCol w:w="1594"/>
        <w:gridCol w:w="4325"/>
        <w:gridCol w:w="1139"/>
        <w:gridCol w:w="7284"/>
      </w:tblGrid>
      <w:tr w:rsidR="00A96BB9" w14:paraId="0FBFF768" w14:textId="77777777" w:rsidTr="00A96BB9">
        <w:trPr>
          <w:trHeight w:hRule="exact" w:val="400"/>
        </w:trPr>
        <w:tc>
          <w:tcPr>
            <w:tcW w:w="1594" w:type="dxa"/>
          </w:tcPr>
          <w:p w14:paraId="1F3AD2DC" w14:textId="77777777" w:rsidR="00A96BB9" w:rsidRDefault="00A96BB9" w:rsidP="00A96BB9">
            <w:pPr>
              <w:tabs>
                <w:tab w:val="left" w:pos="-720"/>
              </w:tabs>
              <w:suppressAutoHyphens/>
              <w:spacing w:before="104" w:after="55"/>
              <w:rPr>
                <w:rFonts w:ascii="Tahoma" w:hAnsi="Tahoma" w:cs="Tahoma"/>
                <w:b/>
                <w:spacing w:val="-2"/>
                <w:sz w:val="20"/>
              </w:rPr>
            </w:pPr>
            <w:r>
              <w:rPr>
                <w:rFonts w:ascii="Tahoma" w:hAnsi="Tahoma" w:cs="Tahoma"/>
                <w:b/>
                <w:spacing w:val="-2"/>
                <w:sz w:val="20"/>
              </w:rPr>
              <w:t>Cliente:</w:t>
            </w:r>
          </w:p>
        </w:tc>
        <w:tc>
          <w:tcPr>
            <w:tcW w:w="4325" w:type="dxa"/>
          </w:tcPr>
          <w:p w14:paraId="2EB7F5B3" w14:textId="2E105234" w:rsidR="00A96BB9" w:rsidRPr="00A96BB9" w:rsidRDefault="00A96BB9" w:rsidP="00A96BB9">
            <w:pPr>
              <w:tabs>
                <w:tab w:val="left" w:pos="-720"/>
              </w:tabs>
              <w:suppressAutoHyphens/>
              <w:spacing w:before="104" w:after="55"/>
              <w:rPr>
                <w:rFonts w:ascii="Tahoma" w:hAnsi="Tahoma" w:cs="Tahoma"/>
                <w:b/>
                <w:spacing w:val="-3"/>
                <w:sz w:val="20"/>
              </w:rPr>
            </w:pPr>
            <w:proofErr w:type="gramStart"/>
            <w:r w:rsidRPr="00A96BB9">
              <w:rPr>
                <w:rFonts w:ascii="Tahoma" w:hAnsi="Tahoma" w:cs="Tahoma"/>
                <w:b/>
                <w:sz w:val="20"/>
              </w:rPr>
              <w:t>{{ cliente</w:t>
            </w:r>
            <w:proofErr w:type="gramEnd"/>
            <w:r w:rsidRPr="00A96BB9">
              <w:rPr>
                <w:rFonts w:ascii="Tahoma" w:hAnsi="Tahoma" w:cs="Tahoma"/>
                <w:b/>
                <w:sz w:val="20"/>
              </w:rPr>
              <w:t xml:space="preserve"> }}</w:t>
            </w:r>
          </w:p>
        </w:tc>
        <w:tc>
          <w:tcPr>
            <w:tcW w:w="1139" w:type="dxa"/>
          </w:tcPr>
          <w:p w14:paraId="62599B35" w14:textId="77777777" w:rsidR="00A96BB9" w:rsidRDefault="00A96BB9" w:rsidP="00A96BB9">
            <w:pPr>
              <w:tabs>
                <w:tab w:val="left" w:pos="-720"/>
              </w:tabs>
              <w:suppressAutoHyphens/>
              <w:spacing w:before="104" w:after="55"/>
              <w:rPr>
                <w:rFonts w:ascii="Tahoma" w:hAnsi="Tahoma" w:cs="Tahoma"/>
                <w:b/>
                <w:spacing w:val="-2"/>
                <w:sz w:val="20"/>
              </w:rPr>
            </w:pPr>
            <w:r>
              <w:rPr>
                <w:rFonts w:ascii="Tahoma" w:hAnsi="Tahoma" w:cs="Tahoma"/>
                <w:b/>
                <w:spacing w:val="-2"/>
                <w:sz w:val="20"/>
              </w:rPr>
              <w:t>Obra:</w:t>
            </w:r>
          </w:p>
        </w:tc>
        <w:tc>
          <w:tcPr>
            <w:tcW w:w="7284" w:type="dxa"/>
          </w:tcPr>
          <w:p w14:paraId="22A42F86" w14:textId="21269A80" w:rsidR="00A96BB9" w:rsidRPr="00A96BB9" w:rsidRDefault="00A96BB9" w:rsidP="00A96BB9">
            <w:pPr>
              <w:tabs>
                <w:tab w:val="left" w:pos="-720"/>
              </w:tabs>
              <w:suppressAutoHyphens/>
              <w:spacing w:before="104" w:after="55"/>
              <w:rPr>
                <w:rFonts w:ascii="Tahoma" w:hAnsi="Tahoma" w:cs="Tahoma"/>
                <w:b/>
                <w:spacing w:val="-3"/>
                <w:sz w:val="20"/>
              </w:rPr>
            </w:pPr>
            <w:r w:rsidRPr="00A96BB9">
              <w:rPr>
                <w:rFonts w:ascii="Tahoma" w:hAnsi="Tahoma" w:cs="Tahoma"/>
                <w:b/>
                <w:sz w:val="20"/>
              </w:rPr>
              <w:t xml:space="preserve"> </w:t>
            </w:r>
            <w:proofErr w:type="gramStart"/>
            <w:r w:rsidRPr="00A96BB9">
              <w:rPr>
                <w:rFonts w:ascii="Tahoma" w:hAnsi="Tahoma" w:cs="Tahoma"/>
                <w:b/>
                <w:sz w:val="20"/>
              </w:rPr>
              <w:t>{{ obra</w:t>
            </w:r>
            <w:proofErr w:type="gramEnd"/>
            <w:r w:rsidRPr="00A96BB9">
              <w:rPr>
                <w:rFonts w:ascii="Tahoma" w:hAnsi="Tahoma" w:cs="Tahoma"/>
                <w:b/>
                <w:sz w:val="20"/>
              </w:rPr>
              <w:t xml:space="preserve"> }}</w:t>
            </w:r>
          </w:p>
        </w:tc>
      </w:tr>
    </w:tbl>
    <w:p w14:paraId="52830E72" w14:textId="77777777" w:rsidR="009147A3" w:rsidRDefault="009147A3">
      <w:pPr>
        <w:tabs>
          <w:tab w:val="left" w:pos="1531"/>
          <w:tab w:val="left" w:pos="5041"/>
          <w:tab w:val="left" w:pos="5288"/>
          <w:tab w:val="left" w:pos="6348"/>
          <w:tab w:val="left" w:pos="10080"/>
        </w:tabs>
        <w:suppressAutoHyphens/>
        <w:spacing w:before="104" w:after="55"/>
        <w:rPr>
          <w:rFonts w:ascii="Times New Roman" w:hAnsi="Times New Roman"/>
          <w:b/>
          <w:spacing w:val="-3"/>
        </w:rPr>
      </w:pPr>
    </w:p>
    <w:tbl>
      <w:tblPr>
        <w:tblW w:w="5000" w:type="pct"/>
        <w:tblInd w:w="7" w:type="dxa"/>
        <w:tblLayout w:type="fixed"/>
        <w:tblCellMar>
          <w:left w:w="1" w:type="dxa"/>
          <w:right w:w="1" w:type="dxa"/>
        </w:tblCellMar>
        <w:tblLook w:val="0000" w:firstRow="0" w:lastRow="0" w:firstColumn="0" w:lastColumn="0" w:noHBand="0" w:noVBand="0"/>
      </w:tblPr>
      <w:tblGrid>
        <w:gridCol w:w="5681"/>
        <w:gridCol w:w="228"/>
        <w:gridCol w:w="8424"/>
      </w:tblGrid>
      <w:tr>
        <w:tc>
          <w:tcPr>
            <w:tcW w:type="dxa" w:w="5681"/>
          </w:tcPr>
          <w:p>
            <w:pPr>
              <w:jc w:val="center"/>
            </w:pPr>
            <w:r/>
            <w:r>
              <w:rPr>
                <w:rFonts w:ascii="Tahoma" w:hAnsi="Tahoma"/>
                <w:b/>
                <w:sz w:val="18"/>
              </w:rPr>
              <w:t>Destinatário</w:t>
            </w:r>
          </w:p>
        </w:tc>
        <w:tc>
          <w:tcPr>
            <w:tcW w:type="dxa" w:w="228"/>
          </w:tcPr>
          <w:p>
            <w:pPr>
              <w:jc w:val="center"/>
            </w:pPr>
            <w:r/>
            <w:r>
              <w:rPr>
                <w:rFonts w:ascii="Tahoma" w:hAnsi="Tahoma"/>
                <w:b/>
                <w:sz w:val="18"/>
              </w:rPr>
              <w:t>Empresa</w:t>
            </w:r>
          </w:p>
        </w:tc>
        <w:tc>
          <w:tcPr>
            <w:tcW w:type="dxa" w:w="8424"/>
          </w:tcPr>
          <w:p/>
        </w:tc>
      </w:tr>
      <w:tr>
        <w:tc>
          <w:tcPr>
            <w:tcW w:type="dxa" w:w="5681"/>
          </w:tcPr>
          <w:p>
            <w:r/>
            <w:r>
              <w:t>{%tr for dest in destinatarios %}</w:t>
            </w:r>
          </w:p>
        </w:tc>
        <w:tc>
          <w:tcPr>
            <w:tcW w:type="dxa" w:w="228"/>
          </w:tcPr>
          <w:p/>
        </w:tc>
        <w:tc>
          <w:tcPr>
            <w:tcW w:type="dxa" w:w="8424"/>
          </w:tcPr>
          <w:p/>
        </w:tc>
      </w:tr>
      <w:tr>
        <w:tc>
          <w:tcPr>
            <w:tcW w:type="dxa" w:w="5681"/>
          </w:tcPr>
          <w:p>
            <w:pPr>
              <w:jc w:val="center"/>
            </w:pPr>
            <w:r/>
            <w:r>
              <w:rPr>
                <w:rFonts w:ascii="Tahoma" w:hAnsi="Tahoma"/>
                <w:b w:val="0"/>
                <w:sz w:val="18"/>
              </w:rPr>
              <w:t>{{ dest.nome }}</w:t>
            </w:r>
          </w:p>
        </w:tc>
        <w:tc>
          <w:tcPr>
            <w:tcW w:type="dxa" w:w="228"/>
          </w:tcPr>
          <w:p>
            <w:pPr>
              <w:jc w:val="center"/>
            </w:pPr>
            <w:r/>
            <w:r>
              <w:rPr>
                <w:rFonts w:ascii="Tahoma" w:hAnsi="Tahoma"/>
                <w:b w:val="0"/>
                <w:sz w:val="18"/>
              </w:rPr>
              <w:t>{{ dest.empresa }}</w:t>
            </w:r>
          </w:p>
        </w:tc>
        <w:tc>
          <w:tcPr>
            <w:tcW w:type="dxa" w:w="8424"/>
          </w:tcPr>
          <w:p/>
        </w:tc>
      </w:tr>
      <w:tr>
        <w:tc>
          <w:tcPr>
            <w:tcW w:type="dxa" w:w="5681"/>
          </w:tcPr>
          <w:p>
            <w:r/>
            <w:r>
              <w:t>{%tr endfor %}</w:t>
            </w:r>
          </w:p>
        </w:tc>
        <w:tc>
          <w:tcPr>
            <w:tcW w:type="dxa" w:w="228"/>
          </w:tcPr>
          <w:p/>
        </w:tc>
        <w:tc>
          <w:tcPr>
            <w:tcW w:type="dxa" w:w="8424"/>
          </w:tcPr>
          <w:p/>
        </w:tc>
      </w:tr>
    </w:tbl>
    <w:p w14:paraId="202DC621" w14:textId="054FA0E8" w:rsidR="009147A3" w:rsidRPr="00A96BB9" w:rsidRDefault="00A96BB9" w:rsidP="0017244B">
      <w:pPr>
        <w:tabs>
          <w:tab w:val="left" w:pos="-720"/>
        </w:tabs>
        <w:suppressAutoHyphens/>
        <w:spacing w:before="104" w:after="55"/>
        <w:rPr>
          <w:rFonts w:ascii="Tahoma" w:hAnsi="Tahoma" w:cs="Tahoma"/>
          <w:spacing w:val="-3"/>
          <w:sz w:val="20"/>
        </w:rPr>
      </w:pPr>
      <w:r/>
    </w:p>
    <w:tbl>
      <w:tblPr>
        <w:tblW w:w="4918" w:type="pct"/>
        <w:tblInd w:w="7" w:type="dxa"/>
        <w:tblLayout w:type="fixed"/>
        <w:tblCellMar>
          <w:left w:w="1" w:type="dxa"/>
          <w:right w:w="1" w:type="dxa"/>
        </w:tblCellMar>
        <w:tblLook w:val="0000" w:firstRow="0" w:lastRow="0" w:firstColumn="0" w:lastColumn="0" w:noHBand="0" w:noVBand="0"/>
      </w:tblPr>
      <w:tblGrid>
        <w:gridCol w:w="5682"/>
        <w:gridCol w:w="8651"/>
      </w:tblGrid>
      <w:tr w:rsidR="009147A3" w14:paraId="3662F15B" w14:textId="77777777">
        <w:trPr>
          <w:trHeight w:hRule="exact" w:val="500"/>
        </w:trPr>
        <w:tc>
          <w:tcPr>
            <w:tcW w:w="3538" w:type="dxa"/>
            <w:tcBorders>
              <w:top w:val="single" w:sz="12" w:space="0" w:color="auto"/>
            </w:tcBorders>
          </w:tcPr>
          <w:p w14:paraId="1716B662" w14:textId="77777777" w:rsidR="009147A3" w:rsidRDefault="000E2632">
            <w:pPr>
              <w:tabs>
                <w:tab w:val="left" w:pos="-720"/>
              </w:tabs>
              <w:suppressAutoHyphens/>
              <w:spacing w:before="100" w:after="100"/>
              <w:rPr>
                <w:rFonts w:ascii="Tahoma" w:hAnsi="Tahoma" w:cs="Tahoma"/>
                <w:b/>
                <w:spacing w:val="-2"/>
                <w:sz w:val="18"/>
              </w:rPr>
            </w:pPr>
            <w:r>
              <w:rPr>
                <w:rFonts w:ascii="Tahoma" w:hAnsi="Tahoma" w:cs="Tahoma"/>
                <w:b/>
                <w:spacing w:val="-2"/>
                <w:sz w:val="18"/>
              </w:rPr>
              <w:t>Forma do Envio/Tipo de Arquivo/Mídia</w:t>
            </w:r>
          </w:p>
        </w:tc>
        <w:tc>
          <w:tcPr>
            <w:tcW w:w="5387" w:type="dxa"/>
            <w:tcBorders>
              <w:top w:val="single" w:sz="12" w:space="0" w:color="auto"/>
            </w:tcBorders>
          </w:tcPr>
          <w:p w14:paraId="5D5F91A3" w14:textId="4F8BB045" w:rsidR="009147A3" w:rsidRDefault="000E2632">
            <w:pPr>
              <w:tabs>
                <w:tab w:val="left" w:pos="-720"/>
              </w:tabs>
              <w:suppressAutoHyphens/>
              <w:spacing w:before="100" w:after="100"/>
              <w:ind w:firstLine="141"/>
              <w:rPr>
                <w:rFonts w:ascii="Tahoma" w:hAnsi="Tahoma" w:cs="Tahoma"/>
                <w:spacing w:val="-2"/>
                <w:sz w:val="18"/>
              </w:rPr>
            </w:pPr>
            <w:r>
              <w:rPr>
                <w:rFonts w:ascii="Tahoma" w:hAnsi="Tahoma" w:cs="Tahoma"/>
                <w:spacing w:val="-2"/>
                <w:sz w:val="18"/>
              </w:rPr>
              <w:t>Email/arquivo</w:t>
            </w:r>
            <w:r w:rsidR="00384EB2">
              <w:rPr>
                <w:rFonts w:ascii="Tahoma" w:hAnsi="Tahoma" w:cs="Tahoma"/>
                <w:spacing w:val="-2"/>
                <w:sz w:val="18"/>
              </w:rPr>
              <w:t xml:space="preserve"> </w:t>
            </w:r>
            <w:r>
              <w:rPr>
                <w:rFonts w:ascii="Tahoma" w:hAnsi="Tahoma" w:cs="Tahoma"/>
                <w:spacing w:val="-2"/>
                <w:sz w:val="18"/>
              </w:rPr>
              <w:t>.</w:t>
            </w:r>
            <w:proofErr w:type="spellStart"/>
            <w:r w:rsidR="00970AA9">
              <w:rPr>
                <w:rFonts w:ascii="Tahoma" w:hAnsi="Tahoma" w:cs="Tahoma"/>
                <w:spacing w:val="-2"/>
                <w:sz w:val="18"/>
              </w:rPr>
              <w:t>pdf</w:t>
            </w:r>
            <w:proofErr w:type="spellEnd"/>
          </w:p>
        </w:tc>
      </w:tr>
    </w:tbl>
    <w:p w14:paraId="0CD2136B" w14:textId="77777777" w:rsidR="009147A3" w:rsidRDefault="009147A3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  <w:sz w:val="20"/>
        </w:rPr>
      </w:pPr>
    </w:p>
    <w:tbl>
      <w:tblPr>
        <w:tblW w:w="4860" w:type="pct"/>
        <w:tblInd w:w="24" w:type="dxa"/>
        <w:tblBorders>
          <w:top w:val="single" w:sz="12" w:space="0" w:color="auto"/>
          <w:left w:val="single" w:sz="12" w:space="0" w:color="auto"/>
          <w:bottom w:val="single" w:sz="6" w:space="0" w:color="auto"/>
          <w:right w:val="single" w:sz="12" w:space="0" w:color="auto"/>
          <w:insideV w:val="single" w:sz="6" w:space="0" w:color="auto"/>
        </w:tblBorders>
        <w:tblLayout w:type="fixed"/>
        <w:tblCellMar>
          <w:left w:w="21" w:type="dxa"/>
          <w:right w:w="21" w:type="dxa"/>
        </w:tblCellMar>
        <w:tblLook w:val="0000" w:firstRow="0" w:lastRow="0" w:firstColumn="0" w:lastColumn="0" w:noHBand="0" w:noVBand="0"/>
      </w:tblPr>
      <w:tblGrid>
        <w:gridCol w:w="2796"/>
        <w:gridCol w:w="709"/>
        <w:gridCol w:w="9508"/>
        <w:gridCol w:w="1122"/>
      </w:tblGrid>
      <w:tr w:rsidR="009147A3" w14:paraId="0623380E" w14:textId="77777777" w:rsidTr="00380596">
        <w:trPr>
          <w:tblHeader/>
        </w:trPr>
        <w:tc>
          <w:tcPr>
            <w:tcW w:w="2796" w:type="dxa"/>
            <w:tcBorders>
              <w:top w:val="single" w:sz="12" w:space="0" w:color="auto"/>
              <w:bottom w:val="single" w:sz="6" w:space="0" w:color="auto"/>
            </w:tcBorders>
          </w:tcPr>
          <w:p w14:paraId="723F9DCD" w14:textId="77777777" w:rsidR="009147A3" w:rsidRDefault="000E2632">
            <w:pPr>
              <w:tabs>
                <w:tab w:val="left" w:pos="-720"/>
              </w:tabs>
              <w:suppressAutoHyphens/>
              <w:spacing w:before="104" w:after="55" w:line="180" w:lineRule="auto"/>
              <w:jc w:val="center"/>
              <w:rPr>
                <w:rFonts w:ascii="Tahoma" w:hAnsi="Tahoma" w:cs="Tahoma"/>
                <w:b/>
                <w:spacing w:val="-2"/>
                <w:sz w:val="20"/>
              </w:rPr>
            </w:pPr>
            <w:r>
              <w:rPr>
                <w:rFonts w:ascii="Tahoma" w:hAnsi="Tahoma" w:cs="Tahoma"/>
                <w:b/>
                <w:spacing w:val="-2"/>
                <w:sz w:val="20"/>
              </w:rPr>
              <w:t>Arquivo</w:t>
            </w:r>
          </w:p>
        </w:tc>
        <w:tc>
          <w:tcPr>
            <w:tcW w:w="709" w:type="dxa"/>
            <w:tcBorders>
              <w:top w:val="single" w:sz="12" w:space="0" w:color="auto"/>
              <w:bottom w:val="single" w:sz="6" w:space="0" w:color="auto"/>
            </w:tcBorders>
          </w:tcPr>
          <w:p w14:paraId="0D95A894" w14:textId="77777777" w:rsidR="009147A3" w:rsidRDefault="000E2632">
            <w:pPr>
              <w:tabs>
                <w:tab w:val="left" w:pos="-720"/>
              </w:tabs>
              <w:suppressAutoHyphens/>
              <w:spacing w:before="104" w:after="55" w:line="180" w:lineRule="auto"/>
              <w:jc w:val="center"/>
              <w:rPr>
                <w:rFonts w:ascii="Tahoma" w:hAnsi="Tahoma" w:cs="Tahoma"/>
                <w:b/>
                <w:spacing w:val="-2"/>
                <w:sz w:val="20"/>
              </w:rPr>
            </w:pPr>
            <w:r w:rsidRPr="00567F57">
              <w:rPr>
                <w:rFonts w:ascii="Tahoma" w:hAnsi="Tahoma" w:cs="Tahoma"/>
                <w:b/>
                <w:spacing w:val="-2"/>
                <w:sz w:val="16"/>
                <w:szCs w:val="16"/>
              </w:rPr>
              <w:t>Nº Folha</w:t>
            </w:r>
          </w:p>
        </w:tc>
        <w:tc>
          <w:tcPr>
            <w:tcW w:w="9508" w:type="dxa"/>
            <w:tcBorders>
              <w:top w:val="single" w:sz="12" w:space="0" w:color="auto"/>
              <w:bottom w:val="single" w:sz="6" w:space="0" w:color="auto"/>
            </w:tcBorders>
          </w:tcPr>
          <w:p w14:paraId="4170E6D8" w14:textId="77777777" w:rsidR="009147A3" w:rsidRDefault="000E2632">
            <w:pPr>
              <w:tabs>
                <w:tab w:val="left" w:pos="-720"/>
              </w:tabs>
              <w:suppressAutoHyphens/>
              <w:spacing w:before="104" w:after="55" w:line="180" w:lineRule="auto"/>
              <w:jc w:val="center"/>
              <w:rPr>
                <w:rFonts w:ascii="Tahoma" w:hAnsi="Tahoma" w:cs="Tahoma"/>
                <w:b/>
                <w:spacing w:val="-2"/>
                <w:sz w:val="20"/>
              </w:rPr>
            </w:pPr>
            <w:r>
              <w:rPr>
                <w:rFonts w:ascii="Tahoma" w:hAnsi="Tahoma" w:cs="Tahoma"/>
                <w:b/>
                <w:spacing w:val="-2"/>
                <w:sz w:val="20"/>
              </w:rPr>
              <w:t>Descrição Folha</w:t>
            </w:r>
          </w:p>
        </w:tc>
        <w:tc>
          <w:tcPr>
            <w:tcW w:w="1122" w:type="dxa"/>
            <w:tcBorders>
              <w:top w:val="single" w:sz="12" w:space="0" w:color="auto"/>
              <w:bottom w:val="single" w:sz="6" w:space="0" w:color="auto"/>
            </w:tcBorders>
          </w:tcPr>
          <w:p w14:paraId="2354C556" w14:textId="77777777" w:rsidR="009147A3" w:rsidRDefault="000E2632">
            <w:pPr>
              <w:tabs>
                <w:tab w:val="left" w:pos="-720"/>
              </w:tabs>
              <w:suppressAutoHyphens/>
              <w:spacing w:before="104" w:after="55" w:line="180" w:lineRule="auto"/>
              <w:jc w:val="center"/>
              <w:rPr>
                <w:rFonts w:ascii="Tahoma" w:hAnsi="Tahoma" w:cs="Tahoma"/>
                <w:b/>
                <w:spacing w:val="-2"/>
                <w:sz w:val="20"/>
              </w:rPr>
            </w:pPr>
            <w:r>
              <w:rPr>
                <w:rFonts w:ascii="Tahoma" w:hAnsi="Tahoma" w:cs="Tahoma"/>
                <w:b/>
                <w:spacing w:val="-2"/>
                <w:sz w:val="20"/>
              </w:rPr>
              <w:t>Data Folha</w:t>
            </w:r>
          </w:p>
        </w:tc>
      </w:tr>
      <w:tr w:rsidR="00591091" w:rsidRPr="00F808B6" w14:paraId="64AEA956" w14:textId="77777777" w:rsidTr="00380596">
        <w:tblPrEx>
          <w:tblBorders>
            <w:top w:val="none" w:sz="0" w:space="0" w:color="auto"/>
            <w:bottom w:val="single" w:sz="12" w:space="0" w:color="auto"/>
          </w:tblBorders>
        </w:tblPrEx>
        <w:tc>
          <w:tcPr>
            <w:tcW w:w="2796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bottom"/>
          </w:tcPr>
          <w:p w14:paraId="70C0F76D" w14:textId="7A5B81B9" w:rsidR="00591091" w:rsidRPr="00A96BB9" w:rsidRDefault="00A96BB9" w:rsidP="00591091">
            <w:pPr>
              <w:tabs>
                <w:tab w:val="left" w:pos="-720"/>
              </w:tabs>
              <w:suppressAutoHyphens/>
              <w:jc w:val="center"/>
              <w:rPr>
                <w:rFonts w:ascii="Tahoma" w:hAnsi="Tahoma" w:cs="Tahoma"/>
                <w:spacing w:val="-3"/>
                <w:sz w:val="20"/>
                <w:lang w:val="en-US"/>
              </w:rPr>
            </w:pPr>
            <w:r w:rsidRPr="00A96BB9">
              <w:rPr>
                <w:rFonts w:ascii="Tahoma" w:hAnsi="Tahoma" w:cs="Tahoma"/>
                <w:sz w:val="20"/>
              </w:rPr>
              <w:t>{%</w:t>
            </w:r>
            <w:proofErr w:type="spellStart"/>
            <w:r w:rsidRPr="00A96BB9">
              <w:rPr>
                <w:rFonts w:ascii="Tahoma" w:hAnsi="Tahoma" w:cs="Tahoma"/>
                <w:sz w:val="20"/>
              </w:rPr>
              <w:t>tr</w:t>
            </w:r>
            <w:proofErr w:type="spellEnd"/>
            <w:r w:rsidRPr="00A96BB9">
              <w:rPr>
                <w:rFonts w:ascii="Tahoma" w:hAnsi="Tahoma" w:cs="Tahoma"/>
                <w:sz w:val="20"/>
              </w:rPr>
              <w:t xml:space="preserve"> for file in arquivos %}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14:paraId="35E10A22" w14:textId="4FA2562A" w:rsidR="00591091" w:rsidRPr="0029001F" w:rsidRDefault="00591091" w:rsidP="00591091">
            <w:pPr>
              <w:tabs>
                <w:tab w:val="left" w:pos="-720"/>
              </w:tabs>
              <w:suppressAutoHyphens/>
              <w:jc w:val="center"/>
              <w:rPr>
                <w:rFonts w:ascii="Tahoma" w:hAnsi="Tahoma" w:cs="Tahoma"/>
                <w:spacing w:val="-3"/>
                <w:sz w:val="20"/>
                <w:lang w:val="en-US"/>
              </w:rPr>
            </w:pPr>
          </w:p>
        </w:tc>
        <w:tc>
          <w:tcPr>
            <w:tcW w:w="9508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14:paraId="154E85CF" w14:textId="7D26C7F3" w:rsidR="00591091" w:rsidRPr="0029001F" w:rsidRDefault="00591091" w:rsidP="00591091">
            <w:pPr>
              <w:tabs>
                <w:tab w:val="left" w:pos="-720"/>
              </w:tabs>
              <w:suppressAutoHyphens/>
              <w:ind w:left="120"/>
              <w:jc w:val="center"/>
              <w:rPr>
                <w:rFonts w:ascii="Tahoma" w:hAnsi="Tahoma" w:cs="Tahoma"/>
                <w:sz w:val="20"/>
              </w:rPr>
            </w:pPr>
          </w:p>
        </w:tc>
        <w:tc>
          <w:tcPr>
            <w:tcW w:w="1122" w:type="dxa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  <w:vAlign w:val="bottom"/>
          </w:tcPr>
          <w:p w14:paraId="0070064F" w14:textId="67D2F456" w:rsidR="00591091" w:rsidRPr="0029001F" w:rsidRDefault="00591091" w:rsidP="00591091">
            <w:pPr>
              <w:tabs>
                <w:tab w:val="left" w:pos="-720"/>
              </w:tabs>
              <w:suppressAutoHyphens/>
              <w:jc w:val="center"/>
              <w:rPr>
                <w:rFonts w:ascii="Tahoma" w:hAnsi="Tahoma" w:cs="Tahoma"/>
                <w:sz w:val="20"/>
              </w:rPr>
            </w:pPr>
          </w:p>
        </w:tc>
      </w:tr>
      <w:tr w:rsidR="009E579A" w:rsidRPr="00F808B6" w14:paraId="3643A940" w14:textId="77777777" w:rsidTr="00380596">
        <w:tblPrEx>
          <w:tblBorders>
            <w:top w:val="none" w:sz="0" w:space="0" w:color="auto"/>
            <w:bottom w:val="single" w:sz="12" w:space="0" w:color="auto"/>
          </w:tblBorders>
        </w:tblPrEx>
        <w:tc>
          <w:tcPr>
            <w:tcW w:w="2796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17A6C8E9" w14:textId="3B542E5C" w:rsidR="009E579A" w:rsidRPr="00A96BB9" w:rsidRDefault="00A96BB9" w:rsidP="009E579A">
            <w:pPr>
              <w:tabs>
                <w:tab w:val="left" w:pos="-720"/>
              </w:tabs>
              <w:suppressAutoHyphens/>
              <w:jc w:val="center"/>
              <w:rPr>
                <w:rFonts w:ascii="Tahoma" w:hAnsi="Tahoma" w:cs="Tahoma"/>
                <w:spacing w:val="-3"/>
                <w:sz w:val="20"/>
                <w:lang w:val="en-US"/>
              </w:rPr>
            </w:pPr>
            <w:proofErr w:type="gramStart"/>
            <w:r w:rsidRPr="00A96BB9">
              <w:rPr>
                <w:rFonts w:ascii="Tahoma" w:hAnsi="Tahoma" w:cs="Tahoma"/>
                <w:sz w:val="20"/>
              </w:rPr>
              <w:t xml:space="preserve">{{ </w:t>
            </w:r>
            <w:proofErr w:type="spellStart"/>
            <w:r w:rsidRPr="00A96BB9">
              <w:rPr>
                <w:rFonts w:ascii="Tahoma" w:hAnsi="Tahoma" w:cs="Tahoma"/>
                <w:sz w:val="20"/>
              </w:rPr>
              <w:t>file</w:t>
            </w:r>
            <w:proofErr w:type="gramEnd"/>
            <w:r w:rsidRPr="00A96BB9">
              <w:rPr>
                <w:rFonts w:ascii="Tahoma" w:hAnsi="Tahoma" w:cs="Tahoma"/>
                <w:sz w:val="20"/>
              </w:rPr>
              <w:t>.arquivo</w:t>
            </w:r>
            <w:proofErr w:type="spellEnd"/>
            <w:r w:rsidRPr="00A96BB9">
              <w:rPr>
                <w:rFonts w:ascii="Tahoma" w:hAnsi="Tahoma" w:cs="Tahoma"/>
                <w:sz w:val="20"/>
              </w:rPr>
              <w:t xml:space="preserve"> }}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14:paraId="747648BD" w14:textId="3D703B87" w:rsidR="009E579A" w:rsidRPr="00A96BB9" w:rsidRDefault="00A96BB9" w:rsidP="009E579A">
            <w:pPr>
              <w:tabs>
                <w:tab w:val="left" w:pos="-720"/>
              </w:tabs>
              <w:suppressAutoHyphens/>
              <w:jc w:val="center"/>
              <w:rPr>
                <w:rFonts w:ascii="Tahoma" w:hAnsi="Tahoma" w:cs="Tahoma"/>
                <w:spacing w:val="-3"/>
                <w:sz w:val="20"/>
                <w:lang w:val="en-US"/>
              </w:rPr>
            </w:pPr>
            <w:proofErr w:type="gramStart"/>
            <w:r w:rsidRPr="00A96BB9">
              <w:rPr>
                <w:rFonts w:ascii="Tahoma" w:hAnsi="Tahoma" w:cs="Tahoma"/>
                <w:sz w:val="20"/>
              </w:rPr>
              <w:t xml:space="preserve">{{ </w:t>
            </w:r>
            <w:proofErr w:type="spellStart"/>
            <w:r w:rsidRPr="00A96BB9">
              <w:rPr>
                <w:rFonts w:ascii="Tahoma" w:hAnsi="Tahoma" w:cs="Tahoma"/>
                <w:sz w:val="20"/>
              </w:rPr>
              <w:t>file</w:t>
            </w:r>
            <w:proofErr w:type="gramEnd"/>
            <w:r w:rsidRPr="00A96BB9">
              <w:rPr>
                <w:rFonts w:ascii="Tahoma" w:hAnsi="Tahoma" w:cs="Tahoma"/>
                <w:sz w:val="20"/>
              </w:rPr>
              <w:t>.</w:t>
            </w:r>
            <w:proofErr w:type="gramStart"/>
            <w:r w:rsidRPr="00A96BB9">
              <w:rPr>
                <w:rFonts w:ascii="Tahoma" w:hAnsi="Tahoma" w:cs="Tahoma"/>
                <w:sz w:val="20"/>
              </w:rPr>
              <w:t>numero</w:t>
            </w:r>
            <w:proofErr w:type="gramEnd"/>
            <w:r w:rsidRPr="00A96BB9">
              <w:rPr>
                <w:rFonts w:ascii="Tahoma" w:hAnsi="Tahoma" w:cs="Tahoma"/>
                <w:sz w:val="20"/>
              </w:rPr>
              <w:t>_folha</w:t>
            </w:r>
            <w:proofErr w:type="spellEnd"/>
            <w:r w:rsidRPr="00A96BB9">
              <w:rPr>
                <w:rFonts w:ascii="Tahoma" w:hAnsi="Tahoma" w:cs="Tahoma"/>
                <w:sz w:val="20"/>
              </w:rPr>
              <w:t xml:space="preserve"> }}</w:t>
            </w:r>
          </w:p>
        </w:tc>
        <w:tc>
          <w:tcPr>
            <w:tcW w:w="9508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14:paraId="78D18067" w14:textId="4209B8BA" w:rsidR="009E579A" w:rsidRPr="00A96BB9" w:rsidRDefault="00A96BB9" w:rsidP="009E579A">
            <w:pPr>
              <w:tabs>
                <w:tab w:val="left" w:pos="-720"/>
              </w:tabs>
              <w:suppressAutoHyphens/>
              <w:ind w:left="120"/>
              <w:jc w:val="center"/>
              <w:rPr>
                <w:rFonts w:ascii="Tahoma" w:hAnsi="Tahoma" w:cs="Tahoma"/>
                <w:sz w:val="20"/>
              </w:rPr>
            </w:pPr>
            <w:proofErr w:type="gramStart"/>
            <w:r w:rsidRPr="00A96BB9">
              <w:rPr>
                <w:rFonts w:ascii="Tahoma" w:hAnsi="Tahoma" w:cs="Tahoma"/>
                <w:sz w:val="20"/>
              </w:rPr>
              <w:t xml:space="preserve">{{ </w:t>
            </w:r>
            <w:proofErr w:type="spellStart"/>
            <w:r w:rsidRPr="00A96BB9">
              <w:rPr>
                <w:rFonts w:ascii="Tahoma" w:hAnsi="Tahoma" w:cs="Tahoma"/>
                <w:sz w:val="20"/>
              </w:rPr>
              <w:t>file</w:t>
            </w:r>
            <w:proofErr w:type="gramEnd"/>
            <w:r w:rsidRPr="00A96BB9">
              <w:rPr>
                <w:rFonts w:ascii="Tahoma" w:hAnsi="Tahoma" w:cs="Tahoma"/>
                <w:sz w:val="20"/>
              </w:rPr>
              <w:t>.descricao</w:t>
            </w:r>
            <w:proofErr w:type="spellEnd"/>
            <w:r w:rsidRPr="00A96BB9">
              <w:rPr>
                <w:rFonts w:ascii="Tahoma" w:hAnsi="Tahoma" w:cs="Tahoma"/>
                <w:sz w:val="20"/>
              </w:rPr>
              <w:t xml:space="preserve"> }}</w:t>
            </w:r>
          </w:p>
        </w:tc>
        <w:tc>
          <w:tcPr>
            <w:tcW w:w="1122" w:type="dxa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  <w:vAlign w:val="center"/>
          </w:tcPr>
          <w:p w14:paraId="1837F877" w14:textId="2ABD5EE4" w:rsidR="009E579A" w:rsidRPr="00A96BB9" w:rsidRDefault="00A96BB9" w:rsidP="009E579A">
            <w:pPr>
              <w:tabs>
                <w:tab w:val="left" w:pos="-720"/>
              </w:tabs>
              <w:suppressAutoHyphens/>
              <w:jc w:val="center"/>
              <w:rPr>
                <w:rFonts w:ascii="Tahoma" w:hAnsi="Tahoma" w:cs="Tahoma"/>
                <w:sz w:val="20"/>
              </w:rPr>
            </w:pPr>
            <w:proofErr w:type="gramStart"/>
            <w:r w:rsidRPr="00A96BB9">
              <w:rPr>
                <w:rFonts w:ascii="Tahoma" w:hAnsi="Tahoma" w:cs="Tahoma"/>
                <w:sz w:val="20"/>
              </w:rPr>
              <w:t xml:space="preserve">{{ </w:t>
            </w:r>
            <w:proofErr w:type="spellStart"/>
            <w:r w:rsidRPr="00A96BB9">
              <w:rPr>
                <w:rFonts w:ascii="Tahoma" w:hAnsi="Tahoma" w:cs="Tahoma"/>
                <w:sz w:val="20"/>
              </w:rPr>
              <w:t>file</w:t>
            </w:r>
            <w:proofErr w:type="gramEnd"/>
            <w:r w:rsidRPr="00A96BB9">
              <w:rPr>
                <w:rFonts w:ascii="Tahoma" w:hAnsi="Tahoma" w:cs="Tahoma"/>
                <w:sz w:val="20"/>
              </w:rPr>
              <w:t>.data_folha</w:t>
            </w:r>
            <w:proofErr w:type="spellEnd"/>
            <w:r w:rsidRPr="00A96BB9">
              <w:rPr>
                <w:rFonts w:ascii="Tahoma" w:hAnsi="Tahoma" w:cs="Tahoma"/>
                <w:sz w:val="20"/>
              </w:rPr>
              <w:t xml:space="preserve"> }}</w:t>
            </w:r>
          </w:p>
        </w:tc>
      </w:tr>
      <w:tr w:rsidR="009E579A" w:rsidRPr="00F808B6" w14:paraId="318C73E8" w14:textId="77777777" w:rsidTr="00380596">
        <w:tblPrEx>
          <w:tblBorders>
            <w:top w:val="none" w:sz="0" w:space="0" w:color="auto"/>
            <w:bottom w:val="single" w:sz="12" w:space="0" w:color="auto"/>
          </w:tblBorders>
        </w:tblPrEx>
        <w:tc>
          <w:tcPr>
            <w:tcW w:w="2796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bottom"/>
          </w:tcPr>
          <w:p w14:paraId="5CC0C2AE" w14:textId="4AFD541E" w:rsidR="009E579A" w:rsidRPr="00A96BB9" w:rsidRDefault="00A96BB9" w:rsidP="009E579A">
            <w:pPr>
              <w:tabs>
                <w:tab w:val="left" w:pos="-720"/>
              </w:tabs>
              <w:suppressAutoHyphens/>
              <w:jc w:val="center"/>
              <w:rPr>
                <w:rFonts w:ascii="Tahoma" w:hAnsi="Tahoma" w:cs="Tahoma"/>
                <w:spacing w:val="-3"/>
                <w:sz w:val="20"/>
                <w:lang w:val="en-US"/>
              </w:rPr>
            </w:pPr>
            <w:r w:rsidRPr="00A96BB9">
              <w:rPr>
                <w:rFonts w:ascii="Tahoma" w:hAnsi="Tahoma" w:cs="Tahoma"/>
                <w:sz w:val="20"/>
              </w:rPr>
              <w:t>{%</w:t>
            </w:r>
            <w:proofErr w:type="spellStart"/>
            <w:r w:rsidRPr="00A96BB9">
              <w:rPr>
                <w:rFonts w:ascii="Tahoma" w:hAnsi="Tahoma" w:cs="Tahoma"/>
                <w:sz w:val="20"/>
              </w:rPr>
              <w:t>tr</w:t>
            </w:r>
            <w:proofErr w:type="spellEnd"/>
            <w:r w:rsidRPr="00A96BB9">
              <w:rPr>
                <w:rFonts w:ascii="Tahoma" w:hAnsi="Tahoma" w:cs="Tahoma"/>
                <w:sz w:val="20"/>
              </w:rPr>
              <w:t xml:space="preserve"> </w:t>
            </w:r>
            <w:proofErr w:type="spellStart"/>
            <w:r w:rsidRPr="00A96BB9">
              <w:rPr>
                <w:rFonts w:ascii="Tahoma" w:hAnsi="Tahoma" w:cs="Tahoma"/>
                <w:sz w:val="20"/>
              </w:rPr>
              <w:t>endfor</w:t>
            </w:r>
            <w:proofErr w:type="spellEnd"/>
            <w:r w:rsidRPr="00A96BB9">
              <w:rPr>
                <w:rFonts w:ascii="Tahoma" w:hAnsi="Tahoma" w:cs="Tahoma"/>
                <w:sz w:val="20"/>
              </w:rPr>
              <w:t xml:space="preserve"> %}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14:paraId="69F98385" w14:textId="237DE947" w:rsidR="009E579A" w:rsidRPr="0029001F" w:rsidRDefault="009E579A" w:rsidP="009E579A">
            <w:pPr>
              <w:tabs>
                <w:tab w:val="left" w:pos="-720"/>
              </w:tabs>
              <w:suppressAutoHyphens/>
              <w:jc w:val="center"/>
              <w:rPr>
                <w:rFonts w:ascii="Tahoma" w:hAnsi="Tahoma" w:cs="Tahoma"/>
                <w:spacing w:val="-3"/>
                <w:sz w:val="20"/>
                <w:lang w:val="en-US"/>
              </w:rPr>
            </w:pPr>
          </w:p>
        </w:tc>
        <w:tc>
          <w:tcPr>
            <w:tcW w:w="9508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14:paraId="24377E41" w14:textId="3AF28748" w:rsidR="009E579A" w:rsidRPr="0029001F" w:rsidRDefault="009E579A" w:rsidP="009E579A">
            <w:pPr>
              <w:tabs>
                <w:tab w:val="left" w:pos="-720"/>
              </w:tabs>
              <w:suppressAutoHyphens/>
              <w:ind w:left="120"/>
              <w:jc w:val="center"/>
              <w:rPr>
                <w:rFonts w:ascii="Tahoma" w:hAnsi="Tahoma" w:cs="Tahoma"/>
                <w:sz w:val="20"/>
              </w:rPr>
            </w:pPr>
          </w:p>
        </w:tc>
        <w:tc>
          <w:tcPr>
            <w:tcW w:w="1122" w:type="dxa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  <w:vAlign w:val="bottom"/>
          </w:tcPr>
          <w:p w14:paraId="7FF33D87" w14:textId="4D92F68E" w:rsidR="009E579A" w:rsidRPr="0029001F" w:rsidRDefault="009E579A" w:rsidP="009E579A">
            <w:pPr>
              <w:tabs>
                <w:tab w:val="left" w:pos="-720"/>
              </w:tabs>
              <w:suppressAutoHyphens/>
              <w:jc w:val="center"/>
              <w:rPr>
                <w:rFonts w:ascii="Tahoma" w:hAnsi="Tahoma" w:cs="Tahoma"/>
                <w:sz w:val="20"/>
              </w:rPr>
            </w:pPr>
          </w:p>
        </w:tc>
      </w:tr>
      <w:tr w:rsidR="006C61A5" w:rsidRPr="00F808B6" w14:paraId="4A87A32E" w14:textId="77777777" w:rsidTr="00380596">
        <w:tblPrEx>
          <w:tblBorders>
            <w:top w:val="none" w:sz="0" w:space="0" w:color="auto"/>
            <w:bottom w:val="single" w:sz="12" w:space="0" w:color="auto"/>
          </w:tblBorders>
        </w:tblPrEx>
        <w:tc>
          <w:tcPr>
            <w:tcW w:w="2796" w:type="dxa"/>
            <w:tcBorders>
              <w:top w:val="nil"/>
              <w:left w:val="single" w:sz="12" w:space="0" w:color="auto"/>
              <w:bottom w:val="single" w:sz="4" w:space="0" w:color="auto"/>
              <w:right w:val="nil"/>
            </w:tcBorders>
            <w:vAlign w:val="bottom"/>
          </w:tcPr>
          <w:p w14:paraId="50431869" w14:textId="77777777" w:rsidR="006C61A5" w:rsidRPr="00A96BB9" w:rsidRDefault="006C61A5" w:rsidP="009E579A">
            <w:pPr>
              <w:tabs>
                <w:tab w:val="left" w:pos="-720"/>
              </w:tabs>
              <w:suppressAutoHyphens/>
              <w:jc w:val="center"/>
              <w:rPr>
                <w:rFonts w:ascii="Tahoma" w:hAnsi="Tahoma" w:cs="Tahoma"/>
                <w:sz w:val="20"/>
              </w:rPr>
            </w:pP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single" w:sz="4" w:space="0" w:color="auto"/>
            </w:tcBorders>
            <w:vAlign w:val="bottom"/>
          </w:tcPr>
          <w:p w14:paraId="390C5A6C" w14:textId="77777777" w:rsidR="006C61A5" w:rsidRPr="0029001F" w:rsidRDefault="006C61A5" w:rsidP="009E579A">
            <w:pPr>
              <w:tabs>
                <w:tab w:val="left" w:pos="-720"/>
              </w:tabs>
              <w:suppressAutoHyphens/>
              <w:jc w:val="center"/>
              <w:rPr>
                <w:rFonts w:ascii="Tahoma" w:hAnsi="Tahoma" w:cs="Tahoma"/>
                <w:spacing w:val="-3"/>
                <w:sz w:val="20"/>
                <w:lang w:val="en-US"/>
              </w:rPr>
            </w:pPr>
          </w:p>
        </w:tc>
        <w:tc>
          <w:tcPr>
            <w:tcW w:w="9508" w:type="dxa"/>
            <w:tcBorders>
              <w:top w:val="nil"/>
              <w:left w:val="single" w:sz="6" w:space="0" w:color="auto"/>
              <w:bottom w:val="single" w:sz="4" w:space="0" w:color="auto"/>
            </w:tcBorders>
            <w:vAlign w:val="bottom"/>
          </w:tcPr>
          <w:p w14:paraId="29F5B8C1" w14:textId="77777777" w:rsidR="006C61A5" w:rsidRPr="0029001F" w:rsidRDefault="006C61A5" w:rsidP="009E579A">
            <w:pPr>
              <w:tabs>
                <w:tab w:val="left" w:pos="-720"/>
              </w:tabs>
              <w:suppressAutoHyphens/>
              <w:ind w:left="120"/>
              <w:jc w:val="center"/>
              <w:rPr>
                <w:rFonts w:ascii="Tahoma" w:hAnsi="Tahoma" w:cs="Tahoma"/>
                <w:sz w:val="20"/>
              </w:rPr>
            </w:pPr>
          </w:p>
        </w:tc>
        <w:tc>
          <w:tcPr>
            <w:tcW w:w="1122" w:type="dxa"/>
            <w:tcBorders>
              <w:top w:val="nil"/>
              <w:left w:val="single" w:sz="6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52BD7D95" w14:textId="77777777" w:rsidR="006C61A5" w:rsidRPr="0029001F" w:rsidRDefault="006C61A5" w:rsidP="009E579A">
            <w:pPr>
              <w:tabs>
                <w:tab w:val="left" w:pos="-720"/>
              </w:tabs>
              <w:suppressAutoHyphens/>
              <w:jc w:val="center"/>
              <w:rPr>
                <w:rFonts w:ascii="Tahoma" w:hAnsi="Tahoma" w:cs="Tahoma"/>
                <w:sz w:val="20"/>
              </w:rPr>
            </w:pPr>
          </w:p>
        </w:tc>
      </w:tr>
      <w:bookmarkEnd w:id="0"/>
    </w:tbl>
    <w:p w14:paraId="578D42E6" w14:textId="77777777" w:rsidR="003E26E0" w:rsidRDefault="003E26E0">
      <w:pPr>
        <w:jc w:val="both"/>
      </w:pPr>
    </w:p>
    <w:p w14:paraId="4ABF3F11" w14:textId="2DB71F34" w:rsidR="00E61FBA" w:rsidRPr="003E26E0" w:rsidRDefault="00A307BF">
      <w:pPr>
        <w:jc w:val="both"/>
        <w:rPr>
          <w:rFonts w:asciiTheme="minorHAnsi" w:hAnsiTheme="minorHAnsi" w:cstheme="minorHAnsi"/>
          <w:b/>
          <w:bCs/>
          <w:sz w:val="28"/>
          <w:szCs w:val="28"/>
        </w:rPr>
      </w:pPr>
      <w:r w:rsidRPr="003E26E0">
        <w:rPr>
          <w:rFonts w:asciiTheme="minorHAnsi" w:hAnsiTheme="minorHAnsi" w:cstheme="minorHAnsi"/>
          <w:b/>
          <w:bCs/>
          <w:sz w:val="28"/>
          <w:szCs w:val="28"/>
        </w:rPr>
        <w:t xml:space="preserve">Observação: </w:t>
      </w:r>
    </w:p>
    <w:p w14:paraId="6E220D2B" w14:textId="7D4AD22E" w:rsidR="00A307BF" w:rsidRDefault="00A307BF">
      <w:pPr>
        <w:jc w:val="both"/>
      </w:pPr>
    </w:p>
    <w:sectPr w:rsidR="00A307BF" w:rsidSect="00AB0833">
      <w:headerReference w:type="default" r:id="rId7"/>
      <w:pgSz w:w="16840" w:h="11907" w:orient="landscape" w:code="9"/>
      <w:pgMar w:top="1134" w:right="1134" w:bottom="1134" w:left="1134" w:header="567" w:footer="56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7C83E8" w14:textId="77777777" w:rsidR="00C20DEA" w:rsidRDefault="00C20DEA">
      <w:r>
        <w:separator/>
      </w:r>
    </w:p>
  </w:endnote>
  <w:endnote w:type="continuationSeparator" w:id="0">
    <w:p w14:paraId="0F63396F" w14:textId="77777777" w:rsidR="00C20DEA" w:rsidRDefault="00C20D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G Times">
    <w:altName w:val="Times New Roman"/>
    <w:charset w:val="00"/>
    <w:family w:val="roman"/>
    <w:pitch w:val="variable"/>
    <w:sig w:usb0="00000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D78879" w14:textId="77777777" w:rsidR="00C20DEA" w:rsidRDefault="00C20DEA">
      <w:r>
        <w:separator/>
      </w:r>
    </w:p>
  </w:footnote>
  <w:footnote w:type="continuationSeparator" w:id="0">
    <w:p w14:paraId="417DAABF" w14:textId="77777777" w:rsidR="00C20DEA" w:rsidRDefault="00C20D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DE132" w14:textId="77777777" w:rsidR="009147A3" w:rsidRDefault="009147A3">
    <w:pPr>
      <w:pStyle w:val="Cabealho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AA9"/>
    <w:rsid w:val="000029B5"/>
    <w:rsid w:val="000030F2"/>
    <w:rsid w:val="000038EE"/>
    <w:rsid w:val="000046C9"/>
    <w:rsid w:val="0000660E"/>
    <w:rsid w:val="000066C7"/>
    <w:rsid w:val="00010A23"/>
    <w:rsid w:val="00014BD4"/>
    <w:rsid w:val="00017DD3"/>
    <w:rsid w:val="00021059"/>
    <w:rsid w:val="00021938"/>
    <w:rsid w:val="0002220E"/>
    <w:rsid w:val="00022B84"/>
    <w:rsid w:val="00030701"/>
    <w:rsid w:val="00030C2C"/>
    <w:rsid w:val="0003106F"/>
    <w:rsid w:val="00035BEB"/>
    <w:rsid w:val="00035C83"/>
    <w:rsid w:val="000364D7"/>
    <w:rsid w:val="000416C2"/>
    <w:rsid w:val="000417A2"/>
    <w:rsid w:val="00041BE6"/>
    <w:rsid w:val="0004203A"/>
    <w:rsid w:val="00043019"/>
    <w:rsid w:val="0004331D"/>
    <w:rsid w:val="00044E54"/>
    <w:rsid w:val="000454B7"/>
    <w:rsid w:val="00045BEC"/>
    <w:rsid w:val="00051863"/>
    <w:rsid w:val="00051C8B"/>
    <w:rsid w:val="00052C47"/>
    <w:rsid w:val="00055639"/>
    <w:rsid w:val="00063665"/>
    <w:rsid w:val="000663A3"/>
    <w:rsid w:val="000711C0"/>
    <w:rsid w:val="00071746"/>
    <w:rsid w:val="00071C22"/>
    <w:rsid w:val="000720B1"/>
    <w:rsid w:val="0007316A"/>
    <w:rsid w:val="00074D5C"/>
    <w:rsid w:val="00077C12"/>
    <w:rsid w:val="00082171"/>
    <w:rsid w:val="0008428F"/>
    <w:rsid w:val="00085373"/>
    <w:rsid w:val="00086502"/>
    <w:rsid w:val="00086BD8"/>
    <w:rsid w:val="00087CF8"/>
    <w:rsid w:val="00090F34"/>
    <w:rsid w:val="00092E7B"/>
    <w:rsid w:val="00095D7F"/>
    <w:rsid w:val="000974FF"/>
    <w:rsid w:val="00097698"/>
    <w:rsid w:val="00097D21"/>
    <w:rsid w:val="000A11E8"/>
    <w:rsid w:val="000A13EB"/>
    <w:rsid w:val="000A56A2"/>
    <w:rsid w:val="000A56DF"/>
    <w:rsid w:val="000A72BF"/>
    <w:rsid w:val="000B25D0"/>
    <w:rsid w:val="000B3497"/>
    <w:rsid w:val="000B455D"/>
    <w:rsid w:val="000B47B0"/>
    <w:rsid w:val="000B501B"/>
    <w:rsid w:val="000B55AA"/>
    <w:rsid w:val="000B5ADA"/>
    <w:rsid w:val="000B6244"/>
    <w:rsid w:val="000C0372"/>
    <w:rsid w:val="000C116E"/>
    <w:rsid w:val="000C12A3"/>
    <w:rsid w:val="000C55BD"/>
    <w:rsid w:val="000C59DC"/>
    <w:rsid w:val="000C607E"/>
    <w:rsid w:val="000D1078"/>
    <w:rsid w:val="000D4376"/>
    <w:rsid w:val="000D57E8"/>
    <w:rsid w:val="000D5906"/>
    <w:rsid w:val="000D5907"/>
    <w:rsid w:val="000D65BD"/>
    <w:rsid w:val="000D6849"/>
    <w:rsid w:val="000E0144"/>
    <w:rsid w:val="000E2632"/>
    <w:rsid w:val="000E3625"/>
    <w:rsid w:val="000E5AD2"/>
    <w:rsid w:val="000E5EC6"/>
    <w:rsid w:val="000E6EAC"/>
    <w:rsid w:val="000E7020"/>
    <w:rsid w:val="000F4C1F"/>
    <w:rsid w:val="000F730E"/>
    <w:rsid w:val="000F7393"/>
    <w:rsid w:val="00100833"/>
    <w:rsid w:val="00102A4B"/>
    <w:rsid w:val="00102BAD"/>
    <w:rsid w:val="0010472A"/>
    <w:rsid w:val="00104FDA"/>
    <w:rsid w:val="001065BB"/>
    <w:rsid w:val="00110B66"/>
    <w:rsid w:val="00111398"/>
    <w:rsid w:val="00112722"/>
    <w:rsid w:val="00112F26"/>
    <w:rsid w:val="0011349A"/>
    <w:rsid w:val="00114C4E"/>
    <w:rsid w:val="00115784"/>
    <w:rsid w:val="00115B94"/>
    <w:rsid w:val="00116BE7"/>
    <w:rsid w:val="00116F06"/>
    <w:rsid w:val="00120A6B"/>
    <w:rsid w:val="00120E30"/>
    <w:rsid w:val="00120E64"/>
    <w:rsid w:val="00121FAF"/>
    <w:rsid w:val="0012283B"/>
    <w:rsid w:val="00122D26"/>
    <w:rsid w:val="00123136"/>
    <w:rsid w:val="00123998"/>
    <w:rsid w:val="00124A1E"/>
    <w:rsid w:val="0012524F"/>
    <w:rsid w:val="0012659A"/>
    <w:rsid w:val="00133B13"/>
    <w:rsid w:val="00134FF6"/>
    <w:rsid w:val="00137DE2"/>
    <w:rsid w:val="001424C5"/>
    <w:rsid w:val="0014263A"/>
    <w:rsid w:val="00142E2C"/>
    <w:rsid w:val="00144BEC"/>
    <w:rsid w:val="0014555B"/>
    <w:rsid w:val="0014604E"/>
    <w:rsid w:val="001476E3"/>
    <w:rsid w:val="00152F3C"/>
    <w:rsid w:val="0015530F"/>
    <w:rsid w:val="00155428"/>
    <w:rsid w:val="00160FD7"/>
    <w:rsid w:val="001613A9"/>
    <w:rsid w:val="00164600"/>
    <w:rsid w:val="001660D6"/>
    <w:rsid w:val="001704E1"/>
    <w:rsid w:val="0017244B"/>
    <w:rsid w:val="00173C84"/>
    <w:rsid w:val="0017425E"/>
    <w:rsid w:val="00174556"/>
    <w:rsid w:val="00175B20"/>
    <w:rsid w:val="00175E80"/>
    <w:rsid w:val="001766CF"/>
    <w:rsid w:val="00176E56"/>
    <w:rsid w:val="00177BCB"/>
    <w:rsid w:val="00180CD4"/>
    <w:rsid w:val="0018135E"/>
    <w:rsid w:val="0018165D"/>
    <w:rsid w:val="001817AD"/>
    <w:rsid w:val="00181E8E"/>
    <w:rsid w:val="0018276C"/>
    <w:rsid w:val="00182B4E"/>
    <w:rsid w:val="001838EB"/>
    <w:rsid w:val="001860A8"/>
    <w:rsid w:val="00186A1B"/>
    <w:rsid w:val="0018709E"/>
    <w:rsid w:val="0018712C"/>
    <w:rsid w:val="00187205"/>
    <w:rsid w:val="00187816"/>
    <w:rsid w:val="0019167F"/>
    <w:rsid w:val="001917A5"/>
    <w:rsid w:val="00191F87"/>
    <w:rsid w:val="00192C25"/>
    <w:rsid w:val="00195D58"/>
    <w:rsid w:val="001A02BB"/>
    <w:rsid w:val="001A0D09"/>
    <w:rsid w:val="001A1B81"/>
    <w:rsid w:val="001A32C0"/>
    <w:rsid w:val="001A401E"/>
    <w:rsid w:val="001A4322"/>
    <w:rsid w:val="001A511D"/>
    <w:rsid w:val="001A522B"/>
    <w:rsid w:val="001A56F7"/>
    <w:rsid w:val="001A63E4"/>
    <w:rsid w:val="001A693C"/>
    <w:rsid w:val="001A6B94"/>
    <w:rsid w:val="001B19A6"/>
    <w:rsid w:val="001B1C51"/>
    <w:rsid w:val="001B2766"/>
    <w:rsid w:val="001B360A"/>
    <w:rsid w:val="001B555D"/>
    <w:rsid w:val="001B6435"/>
    <w:rsid w:val="001B7C2C"/>
    <w:rsid w:val="001B7C47"/>
    <w:rsid w:val="001C037F"/>
    <w:rsid w:val="001C1A78"/>
    <w:rsid w:val="001C56BC"/>
    <w:rsid w:val="001C7DAF"/>
    <w:rsid w:val="001D14A0"/>
    <w:rsid w:val="001D186C"/>
    <w:rsid w:val="001D3C0A"/>
    <w:rsid w:val="001D50B3"/>
    <w:rsid w:val="001D5CF2"/>
    <w:rsid w:val="001D7A14"/>
    <w:rsid w:val="001E32B8"/>
    <w:rsid w:val="001E3819"/>
    <w:rsid w:val="001E439F"/>
    <w:rsid w:val="001E64C9"/>
    <w:rsid w:val="001E6A77"/>
    <w:rsid w:val="001E76F3"/>
    <w:rsid w:val="001F1DB2"/>
    <w:rsid w:val="001F27BD"/>
    <w:rsid w:val="001F2869"/>
    <w:rsid w:val="001F35F2"/>
    <w:rsid w:val="001F3659"/>
    <w:rsid w:val="001F5473"/>
    <w:rsid w:val="001F6773"/>
    <w:rsid w:val="002001BC"/>
    <w:rsid w:val="00200912"/>
    <w:rsid w:val="00201CC0"/>
    <w:rsid w:val="00202704"/>
    <w:rsid w:val="00202BF0"/>
    <w:rsid w:val="00204E9B"/>
    <w:rsid w:val="00210F19"/>
    <w:rsid w:val="00210FB9"/>
    <w:rsid w:val="00212C49"/>
    <w:rsid w:val="002131A0"/>
    <w:rsid w:val="00213981"/>
    <w:rsid w:val="002157BA"/>
    <w:rsid w:val="00216B7A"/>
    <w:rsid w:val="00217ECB"/>
    <w:rsid w:val="00221318"/>
    <w:rsid w:val="00221672"/>
    <w:rsid w:val="00222476"/>
    <w:rsid w:val="00225116"/>
    <w:rsid w:val="002315C8"/>
    <w:rsid w:val="00232628"/>
    <w:rsid w:val="00232B90"/>
    <w:rsid w:val="0023423D"/>
    <w:rsid w:val="0023487F"/>
    <w:rsid w:val="00235FE6"/>
    <w:rsid w:val="00240114"/>
    <w:rsid w:val="00240D10"/>
    <w:rsid w:val="00241A19"/>
    <w:rsid w:val="00241EB6"/>
    <w:rsid w:val="00243A4F"/>
    <w:rsid w:val="00244B34"/>
    <w:rsid w:val="00246F32"/>
    <w:rsid w:val="00247B89"/>
    <w:rsid w:val="00247DF6"/>
    <w:rsid w:val="00251F4D"/>
    <w:rsid w:val="0025292A"/>
    <w:rsid w:val="00252E64"/>
    <w:rsid w:val="00253E70"/>
    <w:rsid w:val="00255149"/>
    <w:rsid w:val="002556B2"/>
    <w:rsid w:val="00255A7E"/>
    <w:rsid w:val="0026098A"/>
    <w:rsid w:val="00261C77"/>
    <w:rsid w:val="00265520"/>
    <w:rsid w:val="002660DE"/>
    <w:rsid w:val="00266BB2"/>
    <w:rsid w:val="00266ED1"/>
    <w:rsid w:val="002723DF"/>
    <w:rsid w:val="00273B0D"/>
    <w:rsid w:val="00274054"/>
    <w:rsid w:val="00274864"/>
    <w:rsid w:val="00275A8D"/>
    <w:rsid w:val="00275B3D"/>
    <w:rsid w:val="00275D2F"/>
    <w:rsid w:val="002774CE"/>
    <w:rsid w:val="00277F60"/>
    <w:rsid w:val="00280F7B"/>
    <w:rsid w:val="002814DC"/>
    <w:rsid w:val="00284204"/>
    <w:rsid w:val="0028539A"/>
    <w:rsid w:val="0029001F"/>
    <w:rsid w:val="002907EC"/>
    <w:rsid w:val="0029148B"/>
    <w:rsid w:val="00291CFE"/>
    <w:rsid w:val="00291E5C"/>
    <w:rsid w:val="00292C79"/>
    <w:rsid w:val="00294E7C"/>
    <w:rsid w:val="00294F6C"/>
    <w:rsid w:val="002963D8"/>
    <w:rsid w:val="002A04D6"/>
    <w:rsid w:val="002A142E"/>
    <w:rsid w:val="002A1FAC"/>
    <w:rsid w:val="002A3428"/>
    <w:rsid w:val="002A75CA"/>
    <w:rsid w:val="002B408F"/>
    <w:rsid w:val="002B41D4"/>
    <w:rsid w:val="002B4A56"/>
    <w:rsid w:val="002B4DF3"/>
    <w:rsid w:val="002B52A8"/>
    <w:rsid w:val="002B6051"/>
    <w:rsid w:val="002B6FF7"/>
    <w:rsid w:val="002C1491"/>
    <w:rsid w:val="002C1FDC"/>
    <w:rsid w:val="002C4842"/>
    <w:rsid w:val="002C5557"/>
    <w:rsid w:val="002C70C9"/>
    <w:rsid w:val="002C74AF"/>
    <w:rsid w:val="002C7C2E"/>
    <w:rsid w:val="002D1276"/>
    <w:rsid w:val="002D1300"/>
    <w:rsid w:val="002D15B1"/>
    <w:rsid w:val="002D5A71"/>
    <w:rsid w:val="002D64F1"/>
    <w:rsid w:val="002D68C3"/>
    <w:rsid w:val="002D78C4"/>
    <w:rsid w:val="002E2034"/>
    <w:rsid w:val="002E4068"/>
    <w:rsid w:val="002E4479"/>
    <w:rsid w:val="002E4B8B"/>
    <w:rsid w:val="002E4C65"/>
    <w:rsid w:val="002E5714"/>
    <w:rsid w:val="002F0840"/>
    <w:rsid w:val="002F3DB2"/>
    <w:rsid w:val="002F3EAE"/>
    <w:rsid w:val="002F4C64"/>
    <w:rsid w:val="002F63FF"/>
    <w:rsid w:val="002F72B2"/>
    <w:rsid w:val="00300888"/>
    <w:rsid w:val="00302EAA"/>
    <w:rsid w:val="00303749"/>
    <w:rsid w:val="00304387"/>
    <w:rsid w:val="00306018"/>
    <w:rsid w:val="003101AD"/>
    <w:rsid w:val="00310434"/>
    <w:rsid w:val="00310DD4"/>
    <w:rsid w:val="003111B6"/>
    <w:rsid w:val="003116C4"/>
    <w:rsid w:val="003119A7"/>
    <w:rsid w:val="00311A46"/>
    <w:rsid w:val="003126ED"/>
    <w:rsid w:val="00312C9E"/>
    <w:rsid w:val="00313890"/>
    <w:rsid w:val="0031579F"/>
    <w:rsid w:val="003168DE"/>
    <w:rsid w:val="003169D6"/>
    <w:rsid w:val="0031774B"/>
    <w:rsid w:val="003177EC"/>
    <w:rsid w:val="00320C2A"/>
    <w:rsid w:val="00322F76"/>
    <w:rsid w:val="0032592A"/>
    <w:rsid w:val="0032676E"/>
    <w:rsid w:val="0032702C"/>
    <w:rsid w:val="0033369C"/>
    <w:rsid w:val="00335389"/>
    <w:rsid w:val="00335585"/>
    <w:rsid w:val="00335824"/>
    <w:rsid w:val="003359CD"/>
    <w:rsid w:val="0033666D"/>
    <w:rsid w:val="003373AB"/>
    <w:rsid w:val="00337CD3"/>
    <w:rsid w:val="00344149"/>
    <w:rsid w:val="00344ABD"/>
    <w:rsid w:val="0034624C"/>
    <w:rsid w:val="00346444"/>
    <w:rsid w:val="003467C8"/>
    <w:rsid w:val="003505BF"/>
    <w:rsid w:val="003508AC"/>
    <w:rsid w:val="00353E19"/>
    <w:rsid w:val="00355782"/>
    <w:rsid w:val="003567F7"/>
    <w:rsid w:val="003607F1"/>
    <w:rsid w:val="00360B50"/>
    <w:rsid w:val="0036207E"/>
    <w:rsid w:val="00362C2F"/>
    <w:rsid w:val="00363536"/>
    <w:rsid w:val="0036374B"/>
    <w:rsid w:val="00363B77"/>
    <w:rsid w:val="00364176"/>
    <w:rsid w:val="00364613"/>
    <w:rsid w:val="00370DD8"/>
    <w:rsid w:val="0037315B"/>
    <w:rsid w:val="00375F90"/>
    <w:rsid w:val="00376604"/>
    <w:rsid w:val="00377927"/>
    <w:rsid w:val="00380596"/>
    <w:rsid w:val="00380A3D"/>
    <w:rsid w:val="003845CA"/>
    <w:rsid w:val="00384EB2"/>
    <w:rsid w:val="00385657"/>
    <w:rsid w:val="00385C9D"/>
    <w:rsid w:val="003870C4"/>
    <w:rsid w:val="00391156"/>
    <w:rsid w:val="00392064"/>
    <w:rsid w:val="00396955"/>
    <w:rsid w:val="003971B8"/>
    <w:rsid w:val="003A37D0"/>
    <w:rsid w:val="003A3B9F"/>
    <w:rsid w:val="003A47DF"/>
    <w:rsid w:val="003A664D"/>
    <w:rsid w:val="003A776E"/>
    <w:rsid w:val="003B186D"/>
    <w:rsid w:val="003B268F"/>
    <w:rsid w:val="003B6E34"/>
    <w:rsid w:val="003B746C"/>
    <w:rsid w:val="003C05E5"/>
    <w:rsid w:val="003C0700"/>
    <w:rsid w:val="003C07B3"/>
    <w:rsid w:val="003C64C5"/>
    <w:rsid w:val="003C74B3"/>
    <w:rsid w:val="003D08E1"/>
    <w:rsid w:val="003D09F8"/>
    <w:rsid w:val="003D2692"/>
    <w:rsid w:val="003D5AD9"/>
    <w:rsid w:val="003E26E0"/>
    <w:rsid w:val="003E40A7"/>
    <w:rsid w:val="003E6CA8"/>
    <w:rsid w:val="003F0CFB"/>
    <w:rsid w:val="003F107B"/>
    <w:rsid w:val="003F1198"/>
    <w:rsid w:val="003F1405"/>
    <w:rsid w:val="003F2747"/>
    <w:rsid w:val="003F31BA"/>
    <w:rsid w:val="003F4D94"/>
    <w:rsid w:val="003F78C3"/>
    <w:rsid w:val="004017E3"/>
    <w:rsid w:val="00402651"/>
    <w:rsid w:val="00402E80"/>
    <w:rsid w:val="004035C7"/>
    <w:rsid w:val="00405D9F"/>
    <w:rsid w:val="00406AED"/>
    <w:rsid w:val="00407712"/>
    <w:rsid w:val="00414C89"/>
    <w:rsid w:val="00415492"/>
    <w:rsid w:val="0041666B"/>
    <w:rsid w:val="00416E87"/>
    <w:rsid w:val="004205F6"/>
    <w:rsid w:val="00421D8B"/>
    <w:rsid w:val="00423C20"/>
    <w:rsid w:val="00424338"/>
    <w:rsid w:val="00424769"/>
    <w:rsid w:val="004261D1"/>
    <w:rsid w:val="004275B9"/>
    <w:rsid w:val="00433CBB"/>
    <w:rsid w:val="00434256"/>
    <w:rsid w:val="00434D45"/>
    <w:rsid w:val="004359AD"/>
    <w:rsid w:val="00436017"/>
    <w:rsid w:val="00437A75"/>
    <w:rsid w:val="00437E90"/>
    <w:rsid w:val="0044125B"/>
    <w:rsid w:val="00442915"/>
    <w:rsid w:val="00442AD4"/>
    <w:rsid w:val="00442B2A"/>
    <w:rsid w:val="00443AFA"/>
    <w:rsid w:val="00443CFF"/>
    <w:rsid w:val="0044610D"/>
    <w:rsid w:val="004472D6"/>
    <w:rsid w:val="0044784C"/>
    <w:rsid w:val="00447A69"/>
    <w:rsid w:val="00450218"/>
    <w:rsid w:val="0045090D"/>
    <w:rsid w:val="0045186D"/>
    <w:rsid w:val="00451E30"/>
    <w:rsid w:val="0045211E"/>
    <w:rsid w:val="00452C65"/>
    <w:rsid w:val="00453718"/>
    <w:rsid w:val="00454327"/>
    <w:rsid w:val="00456D5C"/>
    <w:rsid w:val="00460919"/>
    <w:rsid w:val="00464414"/>
    <w:rsid w:val="004645BA"/>
    <w:rsid w:val="004678FD"/>
    <w:rsid w:val="0047313F"/>
    <w:rsid w:val="004733F6"/>
    <w:rsid w:val="0047359D"/>
    <w:rsid w:val="00473651"/>
    <w:rsid w:val="00477BBB"/>
    <w:rsid w:val="00477CF5"/>
    <w:rsid w:val="00477D67"/>
    <w:rsid w:val="0048151A"/>
    <w:rsid w:val="004828F6"/>
    <w:rsid w:val="00482C60"/>
    <w:rsid w:val="00482D7C"/>
    <w:rsid w:val="00483892"/>
    <w:rsid w:val="00484D47"/>
    <w:rsid w:val="004912F3"/>
    <w:rsid w:val="00491A7F"/>
    <w:rsid w:val="00492A8A"/>
    <w:rsid w:val="00492C3A"/>
    <w:rsid w:val="00494542"/>
    <w:rsid w:val="00494798"/>
    <w:rsid w:val="004A238E"/>
    <w:rsid w:val="004A2DC9"/>
    <w:rsid w:val="004A5C9B"/>
    <w:rsid w:val="004A791D"/>
    <w:rsid w:val="004B22B1"/>
    <w:rsid w:val="004B2882"/>
    <w:rsid w:val="004B28CA"/>
    <w:rsid w:val="004B2BB1"/>
    <w:rsid w:val="004B4BF0"/>
    <w:rsid w:val="004C08F6"/>
    <w:rsid w:val="004C0B93"/>
    <w:rsid w:val="004C148B"/>
    <w:rsid w:val="004C15BE"/>
    <w:rsid w:val="004C53E8"/>
    <w:rsid w:val="004D2DF7"/>
    <w:rsid w:val="004D330D"/>
    <w:rsid w:val="004D35DB"/>
    <w:rsid w:val="004D3D60"/>
    <w:rsid w:val="004D5773"/>
    <w:rsid w:val="004D7A3F"/>
    <w:rsid w:val="004E56C2"/>
    <w:rsid w:val="004E6D1F"/>
    <w:rsid w:val="004E74E1"/>
    <w:rsid w:val="004E7C46"/>
    <w:rsid w:val="004F071E"/>
    <w:rsid w:val="004F1162"/>
    <w:rsid w:val="004F319B"/>
    <w:rsid w:val="004F43B3"/>
    <w:rsid w:val="004F45BD"/>
    <w:rsid w:val="004F5741"/>
    <w:rsid w:val="004F58BB"/>
    <w:rsid w:val="00500E2F"/>
    <w:rsid w:val="0050121F"/>
    <w:rsid w:val="00502C7D"/>
    <w:rsid w:val="00504B76"/>
    <w:rsid w:val="00505BF0"/>
    <w:rsid w:val="00506C5A"/>
    <w:rsid w:val="00507A6B"/>
    <w:rsid w:val="005105F8"/>
    <w:rsid w:val="00511AA0"/>
    <w:rsid w:val="00512174"/>
    <w:rsid w:val="005127C1"/>
    <w:rsid w:val="00512E77"/>
    <w:rsid w:val="00514AF2"/>
    <w:rsid w:val="0051775C"/>
    <w:rsid w:val="0052126A"/>
    <w:rsid w:val="00522D5E"/>
    <w:rsid w:val="005262D4"/>
    <w:rsid w:val="00530287"/>
    <w:rsid w:val="00531FAA"/>
    <w:rsid w:val="0053224A"/>
    <w:rsid w:val="00532330"/>
    <w:rsid w:val="00536008"/>
    <w:rsid w:val="00536A2A"/>
    <w:rsid w:val="00537751"/>
    <w:rsid w:val="00537878"/>
    <w:rsid w:val="005404C7"/>
    <w:rsid w:val="00540694"/>
    <w:rsid w:val="00543682"/>
    <w:rsid w:val="00543E40"/>
    <w:rsid w:val="005440BF"/>
    <w:rsid w:val="00545823"/>
    <w:rsid w:val="005461A7"/>
    <w:rsid w:val="00546FDD"/>
    <w:rsid w:val="005508B1"/>
    <w:rsid w:val="005509B1"/>
    <w:rsid w:val="00550B16"/>
    <w:rsid w:val="00552A24"/>
    <w:rsid w:val="00552F12"/>
    <w:rsid w:val="005536C4"/>
    <w:rsid w:val="00555505"/>
    <w:rsid w:val="00555853"/>
    <w:rsid w:val="005559E2"/>
    <w:rsid w:val="00555C19"/>
    <w:rsid w:val="00557980"/>
    <w:rsid w:val="0056146B"/>
    <w:rsid w:val="0056186C"/>
    <w:rsid w:val="0056235E"/>
    <w:rsid w:val="00562A48"/>
    <w:rsid w:val="0056485E"/>
    <w:rsid w:val="00564DAE"/>
    <w:rsid w:val="00565969"/>
    <w:rsid w:val="00565CEF"/>
    <w:rsid w:val="005663CC"/>
    <w:rsid w:val="00566AE3"/>
    <w:rsid w:val="00566B74"/>
    <w:rsid w:val="00566BF0"/>
    <w:rsid w:val="00567577"/>
    <w:rsid w:val="005678F4"/>
    <w:rsid w:val="00567F57"/>
    <w:rsid w:val="005719B0"/>
    <w:rsid w:val="00572418"/>
    <w:rsid w:val="0057326E"/>
    <w:rsid w:val="00574002"/>
    <w:rsid w:val="00580CE1"/>
    <w:rsid w:val="00581757"/>
    <w:rsid w:val="005823B0"/>
    <w:rsid w:val="005835A8"/>
    <w:rsid w:val="005853D9"/>
    <w:rsid w:val="00585675"/>
    <w:rsid w:val="00586A0F"/>
    <w:rsid w:val="00586DBC"/>
    <w:rsid w:val="00587308"/>
    <w:rsid w:val="00591091"/>
    <w:rsid w:val="00592609"/>
    <w:rsid w:val="00594591"/>
    <w:rsid w:val="00596945"/>
    <w:rsid w:val="00596AAE"/>
    <w:rsid w:val="00597124"/>
    <w:rsid w:val="0059753F"/>
    <w:rsid w:val="005A02C6"/>
    <w:rsid w:val="005A055F"/>
    <w:rsid w:val="005A0B77"/>
    <w:rsid w:val="005A3E59"/>
    <w:rsid w:val="005A4D58"/>
    <w:rsid w:val="005A6B4B"/>
    <w:rsid w:val="005B1E6B"/>
    <w:rsid w:val="005B2191"/>
    <w:rsid w:val="005B21E3"/>
    <w:rsid w:val="005B406D"/>
    <w:rsid w:val="005C2933"/>
    <w:rsid w:val="005C453B"/>
    <w:rsid w:val="005C4919"/>
    <w:rsid w:val="005C7647"/>
    <w:rsid w:val="005D010E"/>
    <w:rsid w:val="005D038F"/>
    <w:rsid w:val="005D10F8"/>
    <w:rsid w:val="005D1302"/>
    <w:rsid w:val="005D5D58"/>
    <w:rsid w:val="005D6792"/>
    <w:rsid w:val="005D6F44"/>
    <w:rsid w:val="005E0E64"/>
    <w:rsid w:val="005E2326"/>
    <w:rsid w:val="005E2DAE"/>
    <w:rsid w:val="005E3290"/>
    <w:rsid w:val="005E4C34"/>
    <w:rsid w:val="005E628B"/>
    <w:rsid w:val="005E74F0"/>
    <w:rsid w:val="005E7685"/>
    <w:rsid w:val="005F238B"/>
    <w:rsid w:val="005F2AC3"/>
    <w:rsid w:val="005F3D6D"/>
    <w:rsid w:val="005F6785"/>
    <w:rsid w:val="005F6E66"/>
    <w:rsid w:val="005F77E4"/>
    <w:rsid w:val="00600E04"/>
    <w:rsid w:val="00601657"/>
    <w:rsid w:val="00603A4C"/>
    <w:rsid w:val="00604A7D"/>
    <w:rsid w:val="0060536B"/>
    <w:rsid w:val="00607070"/>
    <w:rsid w:val="006100E7"/>
    <w:rsid w:val="00611A63"/>
    <w:rsid w:val="00611BAC"/>
    <w:rsid w:val="00611FB5"/>
    <w:rsid w:val="00612A40"/>
    <w:rsid w:val="00613230"/>
    <w:rsid w:val="00613D97"/>
    <w:rsid w:val="006142D9"/>
    <w:rsid w:val="00614AB7"/>
    <w:rsid w:val="00615C23"/>
    <w:rsid w:val="00616293"/>
    <w:rsid w:val="00617080"/>
    <w:rsid w:val="006173C5"/>
    <w:rsid w:val="00620D72"/>
    <w:rsid w:val="00626065"/>
    <w:rsid w:val="00630F7F"/>
    <w:rsid w:val="00633495"/>
    <w:rsid w:val="00640600"/>
    <w:rsid w:val="00640CF4"/>
    <w:rsid w:val="00643D84"/>
    <w:rsid w:val="006448F5"/>
    <w:rsid w:val="00645AA0"/>
    <w:rsid w:val="00645D2E"/>
    <w:rsid w:val="006479A8"/>
    <w:rsid w:val="00647E58"/>
    <w:rsid w:val="00651140"/>
    <w:rsid w:val="00653528"/>
    <w:rsid w:val="006551AE"/>
    <w:rsid w:val="00655E1A"/>
    <w:rsid w:val="00656A0E"/>
    <w:rsid w:val="00657B44"/>
    <w:rsid w:val="00660EEE"/>
    <w:rsid w:val="006619B1"/>
    <w:rsid w:val="00663137"/>
    <w:rsid w:val="006648B3"/>
    <w:rsid w:val="006651CC"/>
    <w:rsid w:val="006653E2"/>
    <w:rsid w:val="00666D49"/>
    <w:rsid w:val="00667D3A"/>
    <w:rsid w:val="0067112F"/>
    <w:rsid w:val="0067156F"/>
    <w:rsid w:val="006721AD"/>
    <w:rsid w:val="00672455"/>
    <w:rsid w:val="0067274F"/>
    <w:rsid w:val="006728BB"/>
    <w:rsid w:val="006730C4"/>
    <w:rsid w:val="006736CB"/>
    <w:rsid w:val="00681630"/>
    <w:rsid w:val="00681A7C"/>
    <w:rsid w:val="00683693"/>
    <w:rsid w:val="00686C6E"/>
    <w:rsid w:val="00687C9D"/>
    <w:rsid w:val="00687EA7"/>
    <w:rsid w:val="00691067"/>
    <w:rsid w:val="0069181C"/>
    <w:rsid w:val="00696402"/>
    <w:rsid w:val="006A0BD5"/>
    <w:rsid w:val="006A23ED"/>
    <w:rsid w:val="006A2DE1"/>
    <w:rsid w:val="006A4E7F"/>
    <w:rsid w:val="006A6056"/>
    <w:rsid w:val="006B01B0"/>
    <w:rsid w:val="006B0364"/>
    <w:rsid w:val="006B12AC"/>
    <w:rsid w:val="006B18AB"/>
    <w:rsid w:val="006B3CD1"/>
    <w:rsid w:val="006B5BF7"/>
    <w:rsid w:val="006B6691"/>
    <w:rsid w:val="006B6FA8"/>
    <w:rsid w:val="006B7783"/>
    <w:rsid w:val="006B7BEB"/>
    <w:rsid w:val="006C02CC"/>
    <w:rsid w:val="006C0EB8"/>
    <w:rsid w:val="006C124F"/>
    <w:rsid w:val="006C4FDD"/>
    <w:rsid w:val="006C61A5"/>
    <w:rsid w:val="006C641C"/>
    <w:rsid w:val="006C654C"/>
    <w:rsid w:val="006D38B1"/>
    <w:rsid w:val="006D5616"/>
    <w:rsid w:val="006D7E43"/>
    <w:rsid w:val="006E02D8"/>
    <w:rsid w:val="006E0329"/>
    <w:rsid w:val="006E058D"/>
    <w:rsid w:val="006E0914"/>
    <w:rsid w:val="006E1827"/>
    <w:rsid w:val="006E3ECB"/>
    <w:rsid w:val="006E445E"/>
    <w:rsid w:val="006E6379"/>
    <w:rsid w:val="006E7610"/>
    <w:rsid w:val="006F0B6E"/>
    <w:rsid w:val="006F0CF4"/>
    <w:rsid w:val="006F10AD"/>
    <w:rsid w:val="006F224D"/>
    <w:rsid w:val="006F27D0"/>
    <w:rsid w:val="006F5AF4"/>
    <w:rsid w:val="006F6485"/>
    <w:rsid w:val="006F7719"/>
    <w:rsid w:val="00700B78"/>
    <w:rsid w:val="00701B42"/>
    <w:rsid w:val="007023A7"/>
    <w:rsid w:val="0070333F"/>
    <w:rsid w:val="00703AAA"/>
    <w:rsid w:val="00704906"/>
    <w:rsid w:val="00705C65"/>
    <w:rsid w:val="00705D16"/>
    <w:rsid w:val="007079C2"/>
    <w:rsid w:val="00710782"/>
    <w:rsid w:val="0071104B"/>
    <w:rsid w:val="00712614"/>
    <w:rsid w:val="00713227"/>
    <w:rsid w:val="00713644"/>
    <w:rsid w:val="007146AB"/>
    <w:rsid w:val="007146F5"/>
    <w:rsid w:val="007161C8"/>
    <w:rsid w:val="007167D0"/>
    <w:rsid w:val="00716F73"/>
    <w:rsid w:val="007179B6"/>
    <w:rsid w:val="00717C98"/>
    <w:rsid w:val="00720804"/>
    <w:rsid w:val="00721E08"/>
    <w:rsid w:val="00722755"/>
    <w:rsid w:val="007245C2"/>
    <w:rsid w:val="0072518F"/>
    <w:rsid w:val="007255E4"/>
    <w:rsid w:val="00726856"/>
    <w:rsid w:val="00731E9D"/>
    <w:rsid w:val="007320F6"/>
    <w:rsid w:val="00732A49"/>
    <w:rsid w:val="00732E33"/>
    <w:rsid w:val="00733F2B"/>
    <w:rsid w:val="00734154"/>
    <w:rsid w:val="0073568A"/>
    <w:rsid w:val="00735AAC"/>
    <w:rsid w:val="007370E0"/>
    <w:rsid w:val="00740116"/>
    <w:rsid w:val="00740B13"/>
    <w:rsid w:val="00742084"/>
    <w:rsid w:val="007428D7"/>
    <w:rsid w:val="00742F91"/>
    <w:rsid w:val="007431A5"/>
    <w:rsid w:val="00743828"/>
    <w:rsid w:val="007442A9"/>
    <w:rsid w:val="0074435D"/>
    <w:rsid w:val="00746BE8"/>
    <w:rsid w:val="0075037E"/>
    <w:rsid w:val="007504AC"/>
    <w:rsid w:val="00750602"/>
    <w:rsid w:val="00750BDA"/>
    <w:rsid w:val="00750CD2"/>
    <w:rsid w:val="007512B0"/>
    <w:rsid w:val="007541D8"/>
    <w:rsid w:val="0075742B"/>
    <w:rsid w:val="00762AE5"/>
    <w:rsid w:val="00762C25"/>
    <w:rsid w:val="00763176"/>
    <w:rsid w:val="0076479F"/>
    <w:rsid w:val="00764D62"/>
    <w:rsid w:val="0076613E"/>
    <w:rsid w:val="007672AD"/>
    <w:rsid w:val="007707E4"/>
    <w:rsid w:val="00777391"/>
    <w:rsid w:val="00782D87"/>
    <w:rsid w:val="007832EC"/>
    <w:rsid w:val="00783D6A"/>
    <w:rsid w:val="00785777"/>
    <w:rsid w:val="00785A0A"/>
    <w:rsid w:val="00786FB6"/>
    <w:rsid w:val="007916F9"/>
    <w:rsid w:val="00791742"/>
    <w:rsid w:val="00793281"/>
    <w:rsid w:val="007952DF"/>
    <w:rsid w:val="00796559"/>
    <w:rsid w:val="00796D72"/>
    <w:rsid w:val="0079741E"/>
    <w:rsid w:val="007974FE"/>
    <w:rsid w:val="007A0820"/>
    <w:rsid w:val="007A0AD2"/>
    <w:rsid w:val="007A43F1"/>
    <w:rsid w:val="007A4CE4"/>
    <w:rsid w:val="007A5D20"/>
    <w:rsid w:val="007A5EF2"/>
    <w:rsid w:val="007A5F98"/>
    <w:rsid w:val="007B050A"/>
    <w:rsid w:val="007B19F5"/>
    <w:rsid w:val="007B2E54"/>
    <w:rsid w:val="007B3F47"/>
    <w:rsid w:val="007B520E"/>
    <w:rsid w:val="007B525A"/>
    <w:rsid w:val="007B5FE5"/>
    <w:rsid w:val="007B610B"/>
    <w:rsid w:val="007B67CD"/>
    <w:rsid w:val="007B79CB"/>
    <w:rsid w:val="007B7AE4"/>
    <w:rsid w:val="007C1BEF"/>
    <w:rsid w:val="007C419B"/>
    <w:rsid w:val="007D1C5F"/>
    <w:rsid w:val="007D1D48"/>
    <w:rsid w:val="007D276E"/>
    <w:rsid w:val="007D3281"/>
    <w:rsid w:val="007D40AA"/>
    <w:rsid w:val="007D4E55"/>
    <w:rsid w:val="007D54AF"/>
    <w:rsid w:val="007D5936"/>
    <w:rsid w:val="007D60F9"/>
    <w:rsid w:val="007D65E3"/>
    <w:rsid w:val="007D7628"/>
    <w:rsid w:val="007D7FEB"/>
    <w:rsid w:val="007E0671"/>
    <w:rsid w:val="007E0939"/>
    <w:rsid w:val="007E0E6B"/>
    <w:rsid w:val="007E311B"/>
    <w:rsid w:val="007E5245"/>
    <w:rsid w:val="007E64A8"/>
    <w:rsid w:val="007F0A66"/>
    <w:rsid w:val="007F1755"/>
    <w:rsid w:val="007F20C8"/>
    <w:rsid w:val="007F312A"/>
    <w:rsid w:val="007F4517"/>
    <w:rsid w:val="007F7545"/>
    <w:rsid w:val="00800981"/>
    <w:rsid w:val="00804A83"/>
    <w:rsid w:val="00804B3B"/>
    <w:rsid w:val="00806D57"/>
    <w:rsid w:val="0081038B"/>
    <w:rsid w:val="00815236"/>
    <w:rsid w:val="00816BED"/>
    <w:rsid w:val="00820573"/>
    <w:rsid w:val="00822054"/>
    <w:rsid w:val="00823822"/>
    <w:rsid w:val="00824698"/>
    <w:rsid w:val="00826E9C"/>
    <w:rsid w:val="00826FC8"/>
    <w:rsid w:val="008273E2"/>
    <w:rsid w:val="00827BEF"/>
    <w:rsid w:val="00831536"/>
    <w:rsid w:val="00834FD7"/>
    <w:rsid w:val="008378DC"/>
    <w:rsid w:val="0084004A"/>
    <w:rsid w:val="008415E9"/>
    <w:rsid w:val="008418E3"/>
    <w:rsid w:val="008419A9"/>
    <w:rsid w:val="00842DAB"/>
    <w:rsid w:val="00844BDE"/>
    <w:rsid w:val="00845184"/>
    <w:rsid w:val="00845E45"/>
    <w:rsid w:val="00847C97"/>
    <w:rsid w:val="00850DAF"/>
    <w:rsid w:val="00852A49"/>
    <w:rsid w:val="00852F03"/>
    <w:rsid w:val="00860744"/>
    <w:rsid w:val="00861699"/>
    <w:rsid w:val="008636EC"/>
    <w:rsid w:val="00863D12"/>
    <w:rsid w:val="00866289"/>
    <w:rsid w:val="00866E30"/>
    <w:rsid w:val="008705A1"/>
    <w:rsid w:val="00870D48"/>
    <w:rsid w:val="00871CA3"/>
    <w:rsid w:val="00873EB1"/>
    <w:rsid w:val="00874C5E"/>
    <w:rsid w:val="00875B9F"/>
    <w:rsid w:val="00880B3D"/>
    <w:rsid w:val="00881B07"/>
    <w:rsid w:val="00884237"/>
    <w:rsid w:val="00884A28"/>
    <w:rsid w:val="00886E4C"/>
    <w:rsid w:val="008871B5"/>
    <w:rsid w:val="00887A72"/>
    <w:rsid w:val="00891364"/>
    <w:rsid w:val="0089319F"/>
    <w:rsid w:val="00893E3F"/>
    <w:rsid w:val="00893F64"/>
    <w:rsid w:val="008940C3"/>
    <w:rsid w:val="00895B1E"/>
    <w:rsid w:val="00897D1B"/>
    <w:rsid w:val="008A0319"/>
    <w:rsid w:val="008A1615"/>
    <w:rsid w:val="008A1620"/>
    <w:rsid w:val="008A1661"/>
    <w:rsid w:val="008A1DA8"/>
    <w:rsid w:val="008A31E2"/>
    <w:rsid w:val="008A3D84"/>
    <w:rsid w:val="008A41F2"/>
    <w:rsid w:val="008A547A"/>
    <w:rsid w:val="008B1238"/>
    <w:rsid w:val="008B19F7"/>
    <w:rsid w:val="008B4D26"/>
    <w:rsid w:val="008B506A"/>
    <w:rsid w:val="008B50F9"/>
    <w:rsid w:val="008C161C"/>
    <w:rsid w:val="008C18EE"/>
    <w:rsid w:val="008C3BE2"/>
    <w:rsid w:val="008C5D58"/>
    <w:rsid w:val="008C5DDF"/>
    <w:rsid w:val="008C637D"/>
    <w:rsid w:val="008C6D95"/>
    <w:rsid w:val="008C6DDB"/>
    <w:rsid w:val="008D0565"/>
    <w:rsid w:val="008D06A9"/>
    <w:rsid w:val="008D0B02"/>
    <w:rsid w:val="008D12DB"/>
    <w:rsid w:val="008D17F6"/>
    <w:rsid w:val="008D245A"/>
    <w:rsid w:val="008D36E7"/>
    <w:rsid w:val="008D4F5C"/>
    <w:rsid w:val="008D752D"/>
    <w:rsid w:val="008E0892"/>
    <w:rsid w:val="008E2B5B"/>
    <w:rsid w:val="008E2F9C"/>
    <w:rsid w:val="008E59F0"/>
    <w:rsid w:val="008E7074"/>
    <w:rsid w:val="008F115D"/>
    <w:rsid w:val="008F1ACB"/>
    <w:rsid w:val="008F1DA2"/>
    <w:rsid w:val="008F34D7"/>
    <w:rsid w:val="008F614C"/>
    <w:rsid w:val="008F646D"/>
    <w:rsid w:val="008F72F9"/>
    <w:rsid w:val="008F7325"/>
    <w:rsid w:val="00902846"/>
    <w:rsid w:val="00903CBC"/>
    <w:rsid w:val="00903DDC"/>
    <w:rsid w:val="0090516B"/>
    <w:rsid w:val="009052F2"/>
    <w:rsid w:val="00905392"/>
    <w:rsid w:val="00905DEE"/>
    <w:rsid w:val="00905E9F"/>
    <w:rsid w:val="00912C25"/>
    <w:rsid w:val="009147A3"/>
    <w:rsid w:val="009149B7"/>
    <w:rsid w:val="00914FCE"/>
    <w:rsid w:val="009164F3"/>
    <w:rsid w:val="009170AA"/>
    <w:rsid w:val="00920426"/>
    <w:rsid w:val="00922B07"/>
    <w:rsid w:val="00922F22"/>
    <w:rsid w:val="0092340C"/>
    <w:rsid w:val="00923746"/>
    <w:rsid w:val="00925C96"/>
    <w:rsid w:val="00925E8B"/>
    <w:rsid w:val="00925ED8"/>
    <w:rsid w:val="00926A8F"/>
    <w:rsid w:val="009319B8"/>
    <w:rsid w:val="00932233"/>
    <w:rsid w:val="009339B4"/>
    <w:rsid w:val="00934311"/>
    <w:rsid w:val="009347B9"/>
    <w:rsid w:val="00934AB7"/>
    <w:rsid w:val="00935815"/>
    <w:rsid w:val="00936A9E"/>
    <w:rsid w:val="00936B00"/>
    <w:rsid w:val="009377F3"/>
    <w:rsid w:val="00937864"/>
    <w:rsid w:val="009426E6"/>
    <w:rsid w:val="0094388D"/>
    <w:rsid w:val="00944432"/>
    <w:rsid w:val="00951046"/>
    <w:rsid w:val="00951117"/>
    <w:rsid w:val="00951271"/>
    <w:rsid w:val="009546DA"/>
    <w:rsid w:val="00954C72"/>
    <w:rsid w:val="00956B94"/>
    <w:rsid w:val="00956FC8"/>
    <w:rsid w:val="00960829"/>
    <w:rsid w:val="00960CA3"/>
    <w:rsid w:val="00962196"/>
    <w:rsid w:val="0096642B"/>
    <w:rsid w:val="00967E10"/>
    <w:rsid w:val="00970A12"/>
    <w:rsid w:val="00970AA9"/>
    <w:rsid w:val="00970C60"/>
    <w:rsid w:val="00974209"/>
    <w:rsid w:val="00974B3D"/>
    <w:rsid w:val="00975BE1"/>
    <w:rsid w:val="00975C30"/>
    <w:rsid w:val="00975F51"/>
    <w:rsid w:val="00977C8B"/>
    <w:rsid w:val="00977E84"/>
    <w:rsid w:val="00982A83"/>
    <w:rsid w:val="00983426"/>
    <w:rsid w:val="00990E7C"/>
    <w:rsid w:val="00991243"/>
    <w:rsid w:val="0099312A"/>
    <w:rsid w:val="0099330E"/>
    <w:rsid w:val="00993496"/>
    <w:rsid w:val="00995A3A"/>
    <w:rsid w:val="00997BD6"/>
    <w:rsid w:val="009A030C"/>
    <w:rsid w:val="009A153F"/>
    <w:rsid w:val="009A17B5"/>
    <w:rsid w:val="009A1F89"/>
    <w:rsid w:val="009A2AA3"/>
    <w:rsid w:val="009A4581"/>
    <w:rsid w:val="009B267F"/>
    <w:rsid w:val="009B2C01"/>
    <w:rsid w:val="009C01CB"/>
    <w:rsid w:val="009C0C2D"/>
    <w:rsid w:val="009C1335"/>
    <w:rsid w:val="009C171A"/>
    <w:rsid w:val="009C1882"/>
    <w:rsid w:val="009C2167"/>
    <w:rsid w:val="009C4209"/>
    <w:rsid w:val="009D015D"/>
    <w:rsid w:val="009D1CB5"/>
    <w:rsid w:val="009D5BE8"/>
    <w:rsid w:val="009E04CA"/>
    <w:rsid w:val="009E0878"/>
    <w:rsid w:val="009E13A4"/>
    <w:rsid w:val="009E2D54"/>
    <w:rsid w:val="009E3375"/>
    <w:rsid w:val="009E579A"/>
    <w:rsid w:val="009E590A"/>
    <w:rsid w:val="009E63B6"/>
    <w:rsid w:val="009E7746"/>
    <w:rsid w:val="009F00A6"/>
    <w:rsid w:val="009F3ABA"/>
    <w:rsid w:val="009F5006"/>
    <w:rsid w:val="009F6F91"/>
    <w:rsid w:val="009F7C3D"/>
    <w:rsid w:val="00A0061E"/>
    <w:rsid w:val="00A030DD"/>
    <w:rsid w:val="00A03C0F"/>
    <w:rsid w:val="00A0631B"/>
    <w:rsid w:val="00A07EE3"/>
    <w:rsid w:val="00A126CB"/>
    <w:rsid w:val="00A12AE1"/>
    <w:rsid w:val="00A1401A"/>
    <w:rsid w:val="00A14A1E"/>
    <w:rsid w:val="00A17133"/>
    <w:rsid w:val="00A2257A"/>
    <w:rsid w:val="00A23339"/>
    <w:rsid w:val="00A23DE8"/>
    <w:rsid w:val="00A25026"/>
    <w:rsid w:val="00A254D9"/>
    <w:rsid w:val="00A26088"/>
    <w:rsid w:val="00A27977"/>
    <w:rsid w:val="00A279E0"/>
    <w:rsid w:val="00A307BF"/>
    <w:rsid w:val="00A320A9"/>
    <w:rsid w:val="00A324D0"/>
    <w:rsid w:val="00A338CC"/>
    <w:rsid w:val="00A34168"/>
    <w:rsid w:val="00A35040"/>
    <w:rsid w:val="00A359AB"/>
    <w:rsid w:val="00A35E29"/>
    <w:rsid w:val="00A36543"/>
    <w:rsid w:val="00A36625"/>
    <w:rsid w:val="00A413B2"/>
    <w:rsid w:val="00A41451"/>
    <w:rsid w:val="00A4223E"/>
    <w:rsid w:val="00A4330A"/>
    <w:rsid w:val="00A454CE"/>
    <w:rsid w:val="00A46E83"/>
    <w:rsid w:val="00A515D1"/>
    <w:rsid w:val="00A51FCD"/>
    <w:rsid w:val="00A52097"/>
    <w:rsid w:val="00A554C3"/>
    <w:rsid w:val="00A55D5E"/>
    <w:rsid w:val="00A56EA5"/>
    <w:rsid w:val="00A56FD5"/>
    <w:rsid w:val="00A57803"/>
    <w:rsid w:val="00A57D82"/>
    <w:rsid w:val="00A60023"/>
    <w:rsid w:val="00A6009C"/>
    <w:rsid w:val="00A60D3B"/>
    <w:rsid w:val="00A61C96"/>
    <w:rsid w:val="00A63B10"/>
    <w:rsid w:val="00A645F7"/>
    <w:rsid w:val="00A659D3"/>
    <w:rsid w:val="00A65FDD"/>
    <w:rsid w:val="00A6630A"/>
    <w:rsid w:val="00A66F9E"/>
    <w:rsid w:val="00A7212D"/>
    <w:rsid w:val="00A7394C"/>
    <w:rsid w:val="00A747C2"/>
    <w:rsid w:val="00A7540C"/>
    <w:rsid w:val="00A757B4"/>
    <w:rsid w:val="00A80206"/>
    <w:rsid w:val="00A84AD6"/>
    <w:rsid w:val="00A85126"/>
    <w:rsid w:val="00A86C29"/>
    <w:rsid w:val="00A87231"/>
    <w:rsid w:val="00A90F02"/>
    <w:rsid w:val="00A912FB"/>
    <w:rsid w:val="00A913BA"/>
    <w:rsid w:val="00A93666"/>
    <w:rsid w:val="00A93D68"/>
    <w:rsid w:val="00A9430D"/>
    <w:rsid w:val="00A950B4"/>
    <w:rsid w:val="00A969B3"/>
    <w:rsid w:val="00A96BB9"/>
    <w:rsid w:val="00A96E95"/>
    <w:rsid w:val="00A9782C"/>
    <w:rsid w:val="00A97D03"/>
    <w:rsid w:val="00AA1B5B"/>
    <w:rsid w:val="00AA275B"/>
    <w:rsid w:val="00AA301F"/>
    <w:rsid w:val="00AA409A"/>
    <w:rsid w:val="00AA40CF"/>
    <w:rsid w:val="00AA47A2"/>
    <w:rsid w:val="00AA57EA"/>
    <w:rsid w:val="00AA5833"/>
    <w:rsid w:val="00AB0833"/>
    <w:rsid w:val="00AB1C9D"/>
    <w:rsid w:val="00AB3F47"/>
    <w:rsid w:val="00AB4841"/>
    <w:rsid w:val="00AB5032"/>
    <w:rsid w:val="00AB61CC"/>
    <w:rsid w:val="00AB65AA"/>
    <w:rsid w:val="00AC1B82"/>
    <w:rsid w:val="00AC3EE3"/>
    <w:rsid w:val="00AC40FA"/>
    <w:rsid w:val="00AC7CC0"/>
    <w:rsid w:val="00AC7DCA"/>
    <w:rsid w:val="00AD0B42"/>
    <w:rsid w:val="00AD0B9E"/>
    <w:rsid w:val="00AD122B"/>
    <w:rsid w:val="00AD1B63"/>
    <w:rsid w:val="00AD1C3D"/>
    <w:rsid w:val="00AD365F"/>
    <w:rsid w:val="00AD3E0A"/>
    <w:rsid w:val="00AD411B"/>
    <w:rsid w:val="00AD46EB"/>
    <w:rsid w:val="00AD4A28"/>
    <w:rsid w:val="00AD50D2"/>
    <w:rsid w:val="00AD576C"/>
    <w:rsid w:val="00AD72A0"/>
    <w:rsid w:val="00AE0849"/>
    <w:rsid w:val="00AE0955"/>
    <w:rsid w:val="00AE28E3"/>
    <w:rsid w:val="00AE3216"/>
    <w:rsid w:val="00AE49BC"/>
    <w:rsid w:val="00AE5A03"/>
    <w:rsid w:val="00AE7C1E"/>
    <w:rsid w:val="00AF2E07"/>
    <w:rsid w:val="00AF3A6A"/>
    <w:rsid w:val="00AF5D28"/>
    <w:rsid w:val="00AF6A81"/>
    <w:rsid w:val="00AF7C49"/>
    <w:rsid w:val="00B01124"/>
    <w:rsid w:val="00B0356D"/>
    <w:rsid w:val="00B043AF"/>
    <w:rsid w:val="00B04D0B"/>
    <w:rsid w:val="00B05AE6"/>
    <w:rsid w:val="00B06A9F"/>
    <w:rsid w:val="00B07BA5"/>
    <w:rsid w:val="00B11AB5"/>
    <w:rsid w:val="00B128F4"/>
    <w:rsid w:val="00B12A8A"/>
    <w:rsid w:val="00B12AF7"/>
    <w:rsid w:val="00B12B15"/>
    <w:rsid w:val="00B1449A"/>
    <w:rsid w:val="00B14A5C"/>
    <w:rsid w:val="00B14B5C"/>
    <w:rsid w:val="00B20099"/>
    <w:rsid w:val="00B207E1"/>
    <w:rsid w:val="00B2159E"/>
    <w:rsid w:val="00B21A56"/>
    <w:rsid w:val="00B223D3"/>
    <w:rsid w:val="00B22DE7"/>
    <w:rsid w:val="00B23B81"/>
    <w:rsid w:val="00B24353"/>
    <w:rsid w:val="00B30954"/>
    <w:rsid w:val="00B31BA7"/>
    <w:rsid w:val="00B3243F"/>
    <w:rsid w:val="00B34758"/>
    <w:rsid w:val="00B36996"/>
    <w:rsid w:val="00B371AD"/>
    <w:rsid w:val="00B372CA"/>
    <w:rsid w:val="00B374DA"/>
    <w:rsid w:val="00B37E71"/>
    <w:rsid w:val="00B403FC"/>
    <w:rsid w:val="00B40DBE"/>
    <w:rsid w:val="00B416A2"/>
    <w:rsid w:val="00B435A8"/>
    <w:rsid w:val="00B4635D"/>
    <w:rsid w:val="00B471EF"/>
    <w:rsid w:val="00B50292"/>
    <w:rsid w:val="00B505A6"/>
    <w:rsid w:val="00B538D3"/>
    <w:rsid w:val="00B608A3"/>
    <w:rsid w:val="00B62E03"/>
    <w:rsid w:val="00B6376C"/>
    <w:rsid w:val="00B64788"/>
    <w:rsid w:val="00B64B15"/>
    <w:rsid w:val="00B64E42"/>
    <w:rsid w:val="00B668C8"/>
    <w:rsid w:val="00B67603"/>
    <w:rsid w:val="00B70236"/>
    <w:rsid w:val="00B704B3"/>
    <w:rsid w:val="00B7162E"/>
    <w:rsid w:val="00B71935"/>
    <w:rsid w:val="00B725A2"/>
    <w:rsid w:val="00B737B5"/>
    <w:rsid w:val="00B73CC6"/>
    <w:rsid w:val="00B73D7B"/>
    <w:rsid w:val="00B75454"/>
    <w:rsid w:val="00B76559"/>
    <w:rsid w:val="00B80A07"/>
    <w:rsid w:val="00B80D38"/>
    <w:rsid w:val="00B8364A"/>
    <w:rsid w:val="00B85024"/>
    <w:rsid w:val="00B85038"/>
    <w:rsid w:val="00B85C8B"/>
    <w:rsid w:val="00B8611D"/>
    <w:rsid w:val="00B87251"/>
    <w:rsid w:val="00B874D7"/>
    <w:rsid w:val="00B90504"/>
    <w:rsid w:val="00B90CE4"/>
    <w:rsid w:val="00B91994"/>
    <w:rsid w:val="00B9216A"/>
    <w:rsid w:val="00B92AA4"/>
    <w:rsid w:val="00B93D03"/>
    <w:rsid w:val="00B96C3E"/>
    <w:rsid w:val="00B96C61"/>
    <w:rsid w:val="00B97CDC"/>
    <w:rsid w:val="00BA0BB1"/>
    <w:rsid w:val="00BA2895"/>
    <w:rsid w:val="00BA2BD0"/>
    <w:rsid w:val="00BA74FF"/>
    <w:rsid w:val="00BB0385"/>
    <w:rsid w:val="00BB13C6"/>
    <w:rsid w:val="00BB1DB4"/>
    <w:rsid w:val="00BB2C06"/>
    <w:rsid w:val="00BB34BE"/>
    <w:rsid w:val="00BB3CEB"/>
    <w:rsid w:val="00BB41C2"/>
    <w:rsid w:val="00BB7496"/>
    <w:rsid w:val="00BC0D55"/>
    <w:rsid w:val="00BC1F28"/>
    <w:rsid w:val="00BC2701"/>
    <w:rsid w:val="00BC6084"/>
    <w:rsid w:val="00BC63B5"/>
    <w:rsid w:val="00BC73E9"/>
    <w:rsid w:val="00BD3A5A"/>
    <w:rsid w:val="00BD4137"/>
    <w:rsid w:val="00BD7068"/>
    <w:rsid w:val="00BE0A93"/>
    <w:rsid w:val="00BE2DD0"/>
    <w:rsid w:val="00BE4B7D"/>
    <w:rsid w:val="00BE4CD8"/>
    <w:rsid w:val="00BE6BEE"/>
    <w:rsid w:val="00BE6CFA"/>
    <w:rsid w:val="00BF0CAE"/>
    <w:rsid w:val="00BF130D"/>
    <w:rsid w:val="00BF1C7D"/>
    <w:rsid w:val="00BF3066"/>
    <w:rsid w:val="00BF3094"/>
    <w:rsid w:val="00BF4667"/>
    <w:rsid w:val="00BF4946"/>
    <w:rsid w:val="00BF51E3"/>
    <w:rsid w:val="00BF62E2"/>
    <w:rsid w:val="00BF7574"/>
    <w:rsid w:val="00C01D4C"/>
    <w:rsid w:val="00C04053"/>
    <w:rsid w:val="00C04138"/>
    <w:rsid w:val="00C04A5E"/>
    <w:rsid w:val="00C04BBE"/>
    <w:rsid w:val="00C04DCA"/>
    <w:rsid w:val="00C05974"/>
    <w:rsid w:val="00C06EA6"/>
    <w:rsid w:val="00C0783C"/>
    <w:rsid w:val="00C07A30"/>
    <w:rsid w:val="00C119CE"/>
    <w:rsid w:val="00C14B2E"/>
    <w:rsid w:val="00C15320"/>
    <w:rsid w:val="00C15AAC"/>
    <w:rsid w:val="00C20DEA"/>
    <w:rsid w:val="00C21C1F"/>
    <w:rsid w:val="00C2308F"/>
    <w:rsid w:val="00C235F3"/>
    <w:rsid w:val="00C23673"/>
    <w:rsid w:val="00C23DD7"/>
    <w:rsid w:val="00C24DF6"/>
    <w:rsid w:val="00C25CB6"/>
    <w:rsid w:val="00C26773"/>
    <w:rsid w:val="00C26F78"/>
    <w:rsid w:val="00C27931"/>
    <w:rsid w:val="00C310B8"/>
    <w:rsid w:val="00C311DE"/>
    <w:rsid w:val="00C3249B"/>
    <w:rsid w:val="00C334AB"/>
    <w:rsid w:val="00C34CA9"/>
    <w:rsid w:val="00C3699E"/>
    <w:rsid w:val="00C36FB7"/>
    <w:rsid w:val="00C37408"/>
    <w:rsid w:val="00C41B6E"/>
    <w:rsid w:val="00C42096"/>
    <w:rsid w:val="00C439F1"/>
    <w:rsid w:val="00C45397"/>
    <w:rsid w:val="00C50F2B"/>
    <w:rsid w:val="00C534B1"/>
    <w:rsid w:val="00C5439F"/>
    <w:rsid w:val="00C613DD"/>
    <w:rsid w:val="00C6371C"/>
    <w:rsid w:val="00C63848"/>
    <w:rsid w:val="00C662DB"/>
    <w:rsid w:val="00C668E5"/>
    <w:rsid w:val="00C6716F"/>
    <w:rsid w:val="00C675CE"/>
    <w:rsid w:val="00C71EFC"/>
    <w:rsid w:val="00C72505"/>
    <w:rsid w:val="00C72ED8"/>
    <w:rsid w:val="00C73EB0"/>
    <w:rsid w:val="00C744ED"/>
    <w:rsid w:val="00C754F7"/>
    <w:rsid w:val="00C75E56"/>
    <w:rsid w:val="00C77E2B"/>
    <w:rsid w:val="00C77EF6"/>
    <w:rsid w:val="00C8002F"/>
    <w:rsid w:val="00C82E78"/>
    <w:rsid w:val="00C8670F"/>
    <w:rsid w:val="00C87C6E"/>
    <w:rsid w:val="00C90507"/>
    <w:rsid w:val="00C908D5"/>
    <w:rsid w:val="00C9128A"/>
    <w:rsid w:val="00C920BF"/>
    <w:rsid w:val="00C92862"/>
    <w:rsid w:val="00C93085"/>
    <w:rsid w:val="00C93938"/>
    <w:rsid w:val="00C94CA7"/>
    <w:rsid w:val="00C972DF"/>
    <w:rsid w:val="00C975C4"/>
    <w:rsid w:val="00C97BCC"/>
    <w:rsid w:val="00CA187B"/>
    <w:rsid w:val="00CA2E5E"/>
    <w:rsid w:val="00CA3BD7"/>
    <w:rsid w:val="00CA4353"/>
    <w:rsid w:val="00CA4CE3"/>
    <w:rsid w:val="00CA59E1"/>
    <w:rsid w:val="00CA6267"/>
    <w:rsid w:val="00CA6DD8"/>
    <w:rsid w:val="00CB0D95"/>
    <w:rsid w:val="00CB14BE"/>
    <w:rsid w:val="00CB4001"/>
    <w:rsid w:val="00CB421A"/>
    <w:rsid w:val="00CB5F6F"/>
    <w:rsid w:val="00CB66EE"/>
    <w:rsid w:val="00CB6C56"/>
    <w:rsid w:val="00CB7A4F"/>
    <w:rsid w:val="00CB7CE9"/>
    <w:rsid w:val="00CC0163"/>
    <w:rsid w:val="00CC09A4"/>
    <w:rsid w:val="00CC3898"/>
    <w:rsid w:val="00CC4802"/>
    <w:rsid w:val="00CC70A0"/>
    <w:rsid w:val="00CD1BE4"/>
    <w:rsid w:val="00CD2A72"/>
    <w:rsid w:val="00CD3F57"/>
    <w:rsid w:val="00CD47D3"/>
    <w:rsid w:val="00CD5D40"/>
    <w:rsid w:val="00CD777E"/>
    <w:rsid w:val="00CE0469"/>
    <w:rsid w:val="00CE0C44"/>
    <w:rsid w:val="00CE34F0"/>
    <w:rsid w:val="00CE4C79"/>
    <w:rsid w:val="00CE782A"/>
    <w:rsid w:val="00CF2E63"/>
    <w:rsid w:val="00CF3821"/>
    <w:rsid w:val="00CF39EB"/>
    <w:rsid w:val="00CF4C34"/>
    <w:rsid w:val="00CF54B2"/>
    <w:rsid w:val="00CF6153"/>
    <w:rsid w:val="00CF6165"/>
    <w:rsid w:val="00D0001D"/>
    <w:rsid w:val="00D03108"/>
    <w:rsid w:val="00D06C03"/>
    <w:rsid w:val="00D10169"/>
    <w:rsid w:val="00D11726"/>
    <w:rsid w:val="00D123E5"/>
    <w:rsid w:val="00D13540"/>
    <w:rsid w:val="00D15047"/>
    <w:rsid w:val="00D16309"/>
    <w:rsid w:val="00D17345"/>
    <w:rsid w:val="00D21EDC"/>
    <w:rsid w:val="00D22D49"/>
    <w:rsid w:val="00D22F88"/>
    <w:rsid w:val="00D230A6"/>
    <w:rsid w:val="00D266E9"/>
    <w:rsid w:val="00D26815"/>
    <w:rsid w:val="00D27EE3"/>
    <w:rsid w:val="00D27EF9"/>
    <w:rsid w:val="00D30A87"/>
    <w:rsid w:val="00D30FBA"/>
    <w:rsid w:val="00D32092"/>
    <w:rsid w:val="00D32653"/>
    <w:rsid w:val="00D33562"/>
    <w:rsid w:val="00D33A66"/>
    <w:rsid w:val="00D34675"/>
    <w:rsid w:val="00D352B8"/>
    <w:rsid w:val="00D35B74"/>
    <w:rsid w:val="00D35E01"/>
    <w:rsid w:val="00D3642B"/>
    <w:rsid w:val="00D36934"/>
    <w:rsid w:val="00D379D9"/>
    <w:rsid w:val="00D402C5"/>
    <w:rsid w:val="00D40A1C"/>
    <w:rsid w:val="00D40FF3"/>
    <w:rsid w:val="00D42191"/>
    <w:rsid w:val="00D43079"/>
    <w:rsid w:val="00D448A2"/>
    <w:rsid w:val="00D4659E"/>
    <w:rsid w:val="00D51035"/>
    <w:rsid w:val="00D51B8D"/>
    <w:rsid w:val="00D5227E"/>
    <w:rsid w:val="00D53C27"/>
    <w:rsid w:val="00D53C58"/>
    <w:rsid w:val="00D547F8"/>
    <w:rsid w:val="00D54B26"/>
    <w:rsid w:val="00D555A3"/>
    <w:rsid w:val="00D56690"/>
    <w:rsid w:val="00D578E7"/>
    <w:rsid w:val="00D638E5"/>
    <w:rsid w:val="00D64DC2"/>
    <w:rsid w:val="00D658CE"/>
    <w:rsid w:val="00D66566"/>
    <w:rsid w:val="00D6780A"/>
    <w:rsid w:val="00D67A32"/>
    <w:rsid w:val="00D722E2"/>
    <w:rsid w:val="00D73B4F"/>
    <w:rsid w:val="00D74839"/>
    <w:rsid w:val="00D749EF"/>
    <w:rsid w:val="00D74E49"/>
    <w:rsid w:val="00D751BD"/>
    <w:rsid w:val="00D76201"/>
    <w:rsid w:val="00D768DB"/>
    <w:rsid w:val="00D80D44"/>
    <w:rsid w:val="00D81900"/>
    <w:rsid w:val="00D84CC0"/>
    <w:rsid w:val="00D90BAB"/>
    <w:rsid w:val="00D91E38"/>
    <w:rsid w:val="00D92B6F"/>
    <w:rsid w:val="00D941B2"/>
    <w:rsid w:val="00D94B51"/>
    <w:rsid w:val="00D955F4"/>
    <w:rsid w:val="00DA0AB3"/>
    <w:rsid w:val="00DA174D"/>
    <w:rsid w:val="00DA2275"/>
    <w:rsid w:val="00DA3A68"/>
    <w:rsid w:val="00DA3C1E"/>
    <w:rsid w:val="00DB0B34"/>
    <w:rsid w:val="00DB10FF"/>
    <w:rsid w:val="00DB25E7"/>
    <w:rsid w:val="00DB69A6"/>
    <w:rsid w:val="00DC199C"/>
    <w:rsid w:val="00DC30AA"/>
    <w:rsid w:val="00DC4135"/>
    <w:rsid w:val="00DC5E4F"/>
    <w:rsid w:val="00DC690B"/>
    <w:rsid w:val="00DC6ABD"/>
    <w:rsid w:val="00DC7D18"/>
    <w:rsid w:val="00DD0FAA"/>
    <w:rsid w:val="00DD3132"/>
    <w:rsid w:val="00DD31FE"/>
    <w:rsid w:val="00DD3FDE"/>
    <w:rsid w:val="00DD3FE0"/>
    <w:rsid w:val="00DD4938"/>
    <w:rsid w:val="00DD4C9B"/>
    <w:rsid w:val="00DD5156"/>
    <w:rsid w:val="00DD7286"/>
    <w:rsid w:val="00DE05FC"/>
    <w:rsid w:val="00DE1746"/>
    <w:rsid w:val="00DE4928"/>
    <w:rsid w:val="00DE5013"/>
    <w:rsid w:val="00DE52A7"/>
    <w:rsid w:val="00DE5BA1"/>
    <w:rsid w:val="00DE6318"/>
    <w:rsid w:val="00DE7668"/>
    <w:rsid w:val="00DE7A07"/>
    <w:rsid w:val="00DF0A00"/>
    <w:rsid w:val="00DF13B1"/>
    <w:rsid w:val="00DF1DCA"/>
    <w:rsid w:val="00DF2700"/>
    <w:rsid w:val="00DF2733"/>
    <w:rsid w:val="00DF5A40"/>
    <w:rsid w:val="00DF637A"/>
    <w:rsid w:val="00DF6DA4"/>
    <w:rsid w:val="00E02AC1"/>
    <w:rsid w:val="00E034DF"/>
    <w:rsid w:val="00E04C09"/>
    <w:rsid w:val="00E05382"/>
    <w:rsid w:val="00E05C6A"/>
    <w:rsid w:val="00E060B7"/>
    <w:rsid w:val="00E0617F"/>
    <w:rsid w:val="00E06733"/>
    <w:rsid w:val="00E06FE8"/>
    <w:rsid w:val="00E07335"/>
    <w:rsid w:val="00E10B6D"/>
    <w:rsid w:val="00E1189B"/>
    <w:rsid w:val="00E11929"/>
    <w:rsid w:val="00E11B5A"/>
    <w:rsid w:val="00E13356"/>
    <w:rsid w:val="00E15128"/>
    <w:rsid w:val="00E15F4B"/>
    <w:rsid w:val="00E16283"/>
    <w:rsid w:val="00E1655B"/>
    <w:rsid w:val="00E16A03"/>
    <w:rsid w:val="00E16B2C"/>
    <w:rsid w:val="00E16F62"/>
    <w:rsid w:val="00E17089"/>
    <w:rsid w:val="00E17F7B"/>
    <w:rsid w:val="00E215D0"/>
    <w:rsid w:val="00E22E03"/>
    <w:rsid w:val="00E23646"/>
    <w:rsid w:val="00E23665"/>
    <w:rsid w:val="00E23AE6"/>
    <w:rsid w:val="00E23EBA"/>
    <w:rsid w:val="00E23F0F"/>
    <w:rsid w:val="00E24F3F"/>
    <w:rsid w:val="00E270CA"/>
    <w:rsid w:val="00E3064B"/>
    <w:rsid w:val="00E3182D"/>
    <w:rsid w:val="00E3571A"/>
    <w:rsid w:val="00E419CF"/>
    <w:rsid w:val="00E45300"/>
    <w:rsid w:val="00E4565B"/>
    <w:rsid w:val="00E45E11"/>
    <w:rsid w:val="00E45F3A"/>
    <w:rsid w:val="00E475B5"/>
    <w:rsid w:val="00E476B9"/>
    <w:rsid w:val="00E52B14"/>
    <w:rsid w:val="00E54B80"/>
    <w:rsid w:val="00E54EB0"/>
    <w:rsid w:val="00E54ECD"/>
    <w:rsid w:val="00E553EC"/>
    <w:rsid w:val="00E5657D"/>
    <w:rsid w:val="00E57FA0"/>
    <w:rsid w:val="00E61ADD"/>
    <w:rsid w:val="00E61FBA"/>
    <w:rsid w:val="00E62D45"/>
    <w:rsid w:val="00E62E55"/>
    <w:rsid w:val="00E631E6"/>
    <w:rsid w:val="00E63508"/>
    <w:rsid w:val="00E6521C"/>
    <w:rsid w:val="00E80AC6"/>
    <w:rsid w:val="00E84529"/>
    <w:rsid w:val="00E849A8"/>
    <w:rsid w:val="00E85A76"/>
    <w:rsid w:val="00E914D5"/>
    <w:rsid w:val="00E9326F"/>
    <w:rsid w:val="00E93ABC"/>
    <w:rsid w:val="00E93E3E"/>
    <w:rsid w:val="00EA265D"/>
    <w:rsid w:val="00EA2734"/>
    <w:rsid w:val="00EA35BC"/>
    <w:rsid w:val="00EA6935"/>
    <w:rsid w:val="00EA7117"/>
    <w:rsid w:val="00EB07F0"/>
    <w:rsid w:val="00EB37D6"/>
    <w:rsid w:val="00EB442E"/>
    <w:rsid w:val="00EB5BB7"/>
    <w:rsid w:val="00EB63DD"/>
    <w:rsid w:val="00EB6B19"/>
    <w:rsid w:val="00EB79A1"/>
    <w:rsid w:val="00EC135E"/>
    <w:rsid w:val="00EC2B6B"/>
    <w:rsid w:val="00EC45C4"/>
    <w:rsid w:val="00EC5611"/>
    <w:rsid w:val="00EC5E8A"/>
    <w:rsid w:val="00EC796C"/>
    <w:rsid w:val="00ED3887"/>
    <w:rsid w:val="00ED40B3"/>
    <w:rsid w:val="00EE03F5"/>
    <w:rsid w:val="00EE0E64"/>
    <w:rsid w:val="00EE1BEF"/>
    <w:rsid w:val="00EE2495"/>
    <w:rsid w:val="00EE319C"/>
    <w:rsid w:val="00EE7050"/>
    <w:rsid w:val="00EF0E5B"/>
    <w:rsid w:val="00EF2DDD"/>
    <w:rsid w:val="00EF3CED"/>
    <w:rsid w:val="00EF6CB8"/>
    <w:rsid w:val="00F00561"/>
    <w:rsid w:val="00F033CA"/>
    <w:rsid w:val="00F036EB"/>
    <w:rsid w:val="00F03947"/>
    <w:rsid w:val="00F04294"/>
    <w:rsid w:val="00F046CA"/>
    <w:rsid w:val="00F06BC5"/>
    <w:rsid w:val="00F1032F"/>
    <w:rsid w:val="00F13BED"/>
    <w:rsid w:val="00F13F5D"/>
    <w:rsid w:val="00F149CF"/>
    <w:rsid w:val="00F14A14"/>
    <w:rsid w:val="00F164E9"/>
    <w:rsid w:val="00F2010C"/>
    <w:rsid w:val="00F22279"/>
    <w:rsid w:val="00F22528"/>
    <w:rsid w:val="00F23257"/>
    <w:rsid w:val="00F24C00"/>
    <w:rsid w:val="00F266C6"/>
    <w:rsid w:val="00F269E6"/>
    <w:rsid w:val="00F2715A"/>
    <w:rsid w:val="00F27DB9"/>
    <w:rsid w:val="00F30B6F"/>
    <w:rsid w:val="00F327E5"/>
    <w:rsid w:val="00F33257"/>
    <w:rsid w:val="00F365B0"/>
    <w:rsid w:val="00F368DA"/>
    <w:rsid w:val="00F37B34"/>
    <w:rsid w:val="00F42073"/>
    <w:rsid w:val="00F42721"/>
    <w:rsid w:val="00F43855"/>
    <w:rsid w:val="00F45897"/>
    <w:rsid w:val="00F45AEE"/>
    <w:rsid w:val="00F50C2E"/>
    <w:rsid w:val="00F50CE3"/>
    <w:rsid w:val="00F50E35"/>
    <w:rsid w:val="00F50E78"/>
    <w:rsid w:val="00F51F79"/>
    <w:rsid w:val="00F523BC"/>
    <w:rsid w:val="00F52CD7"/>
    <w:rsid w:val="00F55135"/>
    <w:rsid w:val="00F55F47"/>
    <w:rsid w:val="00F567A0"/>
    <w:rsid w:val="00F57767"/>
    <w:rsid w:val="00F6242D"/>
    <w:rsid w:val="00F645F8"/>
    <w:rsid w:val="00F64AF0"/>
    <w:rsid w:val="00F65F3A"/>
    <w:rsid w:val="00F677CB"/>
    <w:rsid w:val="00F67E32"/>
    <w:rsid w:val="00F70993"/>
    <w:rsid w:val="00F7271D"/>
    <w:rsid w:val="00F72B3F"/>
    <w:rsid w:val="00F72B69"/>
    <w:rsid w:val="00F769C3"/>
    <w:rsid w:val="00F808B6"/>
    <w:rsid w:val="00F81C6E"/>
    <w:rsid w:val="00F83C6B"/>
    <w:rsid w:val="00F8434A"/>
    <w:rsid w:val="00F843E4"/>
    <w:rsid w:val="00F84F16"/>
    <w:rsid w:val="00F84F4C"/>
    <w:rsid w:val="00F85F1A"/>
    <w:rsid w:val="00F96000"/>
    <w:rsid w:val="00FA2AEA"/>
    <w:rsid w:val="00FA5738"/>
    <w:rsid w:val="00FA774C"/>
    <w:rsid w:val="00FB060D"/>
    <w:rsid w:val="00FB0C12"/>
    <w:rsid w:val="00FB183F"/>
    <w:rsid w:val="00FB1CE1"/>
    <w:rsid w:val="00FB3037"/>
    <w:rsid w:val="00FB314B"/>
    <w:rsid w:val="00FB335C"/>
    <w:rsid w:val="00FB3E05"/>
    <w:rsid w:val="00FB411E"/>
    <w:rsid w:val="00FB6B22"/>
    <w:rsid w:val="00FB6BC3"/>
    <w:rsid w:val="00FB7ADB"/>
    <w:rsid w:val="00FC0CD5"/>
    <w:rsid w:val="00FC0EF8"/>
    <w:rsid w:val="00FC145A"/>
    <w:rsid w:val="00FC362C"/>
    <w:rsid w:val="00FC44EF"/>
    <w:rsid w:val="00FD03AC"/>
    <w:rsid w:val="00FD0890"/>
    <w:rsid w:val="00FD1285"/>
    <w:rsid w:val="00FD2355"/>
    <w:rsid w:val="00FD2711"/>
    <w:rsid w:val="00FD31FA"/>
    <w:rsid w:val="00FD4F75"/>
    <w:rsid w:val="00FD5537"/>
    <w:rsid w:val="00FE167E"/>
    <w:rsid w:val="00FE2878"/>
    <w:rsid w:val="00FE4B32"/>
    <w:rsid w:val="00FE5FCB"/>
    <w:rsid w:val="00FF0BD2"/>
    <w:rsid w:val="00FF0CBE"/>
    <w:rsid w:val="00FF1835"/>
    <w:rsid w:val="00FF1B8E"/>
    <w:rsid w:val="00FF7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0914383"/>
  <w15:chartTrackingRefBased/>
  <w15:docId w15:val="{C35DD3CE-3B84-4F47-BAF8-6FC7F760B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G Times" w:hAnsi="CG Times"/>
      <w:sz w:val="24"/>
      <w:lang w:val="pt-BR" w:eastAsia="pt-BR"/>
    </w:rPr>
  </w:style>
  <w:style w:type="paragraph" w:styleId="Ttulo1">
    <w:name w:val="heading 1"/>
    <w:basedOn w:val="Normal"/>
    <w:next w:val="Normal"/>
    <w:qFormat/>
    <w:pPr>
      <w:keepNext/>
      <w:jc w:val="both"/>
      <w:outlineLvl w:val="0"/>
    </w:pPr>
    <w:rPr>
      <w:rFonts w:ascii="Tahoma" w:hAnsi="Tahoma" w:cs="Tahoma"/>
      <w:b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</w:style>
  <w:style w:type="character" w:customStyle="1" w:styleId="normaltextrun">
    <w:name w:val="normaltextrun"/>
    <w:basedOn w:val="Fontepargpadro"/>
    <w:rsid w:val="00A515D1"/>
  </w:style>
  <w:style w:type="character" w:customStyle="1" w:styleId="eop">
    <w:name w:val="eop"/>
    <w:basedOn w:val="Fontepargpadro"/>
    <w:rsid w:val="00A515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RBEE\Util\BIB\DOC\RB-REP.do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RB-REP.dot</Template>
  <TotalTime>5</TotalTime>
  <Pages>2</Pages>
  <Words>85</Words>
  <Characters>450</Characters>
  <Application>Microsoft Office Word</Application>
  <DocSecurity>0</DocSecurity>
  <Lines>64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REP - Registro de Envio de Projetos</vt:lpstr>
    </vt:vector>
  </TitlesOfParts>
  <Company>Ruy Bentes Engenharia de Estruturas</Company>
  <LinksUpToDate>false</LinksUpToDate>
  <CharactersWithSpaces>497</CharactersWithSpaces>
  <SharedDoc>false</SharedDoc>
  <HLinks>
    <vt:vector size="6" baseType="variant">
      <vt:variant>
        <vt:i4>4128877</vt:i4>
      </vt:variant>
      <vt:variant>
        <vt:i4>1024</vt:i4>
      </vt:variant>
      <vt:variant>
        <vt:i4>1025</vt:i4>
      </vt:variant>
      <vt:variant>
        <vt:i4>1</vt:i4>
      </vt:variant>
      <vt:variant>
        <vt:lpwstr>Image54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 - Registro de Envio de Projetos</dc:title>
  <dc:subject>Modelo de protocolo</dc:subject>
  <dc:creator>Ruy Bentes</dc:creator>
  <cp:keywords/>
  <dc:description/>
  <cp:lastModifiedBy>Cristovam Melo</cp:lastModifiedBy>
  <cp:revision>11</cp:revision>
  <cp:lastPrinted>2002-10-10T19:36:00Z</cp:lastPrinted>
  <dcterms:created xsi:type="dcterms:W3CDTF">2026-05-31T22:16:00Z</dcterms:created>
  <dcterms:modified xsi:type="dcterms:W3CDTF">2026-05-31T22:38:00Z</dcterms:modified>
</cp:coreProperties>
</file>